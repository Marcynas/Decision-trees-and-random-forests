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EA38F" w14:textId="77777777" w:rsidR="00D560C9" w:rsidRPr="00CB5B57" w:rsidRDefault="00D560C9" w:rsidP="004771C9">
      <w:pPr>
        <w:pStyle w:val="Vireliouraai"/>
        <w:rPr>
          <w:rFonts w:ascii="Times" w:hAnsi="Times"/>
        </w:rPr>
      </w:pPr>
      <w:r w:rsidRPr="00CB5B57">
        <w:rPr>
          <w:rFonts w:ascii="Times" w:hAnsi="Times"/>
        </w:rPr>
        <w:t>KAUNO TECHNOLOGIJOS UNIVERSITETAS</w:t>
      </w:r>
    </w:p>
    <w:p w14:paraId="75455773" w14:textId="4A5C3113" w:rsidR="00D560C9" w:rsidRPr="00CB5B57" w:rsidRDefault="00DE23A7" w:rsidP="004771C9">
      <w:pPr>
        <w:pStyle w:val="Vireliouraai"/>
        <w:rPr>
          <w:rFonts w:ascii="Times" w:hAnsi="Times"/>
        </w:rPr>
      </w:pPr>
      <w:r w:rsidRPr="00CB5B57">
        <w:rPr>
          <w:rFonts w:ascii="Times" w:hAnsi="Times"/>
        </w:rPr>
        <w:fldChar w:fldCharType="begin">
          <w:ffData>
            <w:name w:val="fakultetas"/>
            <w:enabled/>
            <w:calcOnExit w:val="0"/>
            <w:statusText w:type="text" w:val="Pasirinkite fakultetą, kuriame studijuojate."/>
            <w:ddList>
              <w:listEntry w:val="INFORMATIKOS FAKULTETAS"/>
            </w:ddList>
          </w:ffData>
        </w:fldChar>
      </w:r>
      <w:bookmarkStart w:id="0" w:name="fakultetas"/>
      <w:r w:rsidRPr="00CB5B57">
        <w:rPr>
          <w:rFonts w:ascii="Times" w:hAnsi="Times"/>
        </w:rPr>
        <w:instrText xml:space="preserve"> FORMDROPDOWN </w:instrText>
      </w:r>
      <w:r w:rsidR="00000000" w:rsidRPr="00CB5B57">
        <w:rPr>
          <w:rFonts w:ascii="Times" w:hAnsi="Times"/>
        </w:rPr>
      </w:r>
      <w:r w:rsidR="00000000" w:rsidRPr="00CB5B57">
        <w:rPr>
          <w:rFonts w:ascii="Times" w:hAnsi="Times"/>
        </w:rPr>
        <w:fldChar w:fldCharType="separate"/>
      </w:r>
      <w:r w:rsidRPr="00CB5B57">
        <w:rPr>
          <w:rFonts w:ascii="Times" w:hAnsi="Times"/>
        </w:rPr>
        <w:fldChar w:fldCharType="end"/>
      </w:r>
      <w:bookmarkEnd w:id="0"/>
    </w:p>
    <w:p w14:paraId="0038C0F5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1C4F1E7E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2251970D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2F1C9654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76BFEEBA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3C364A16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09C4F2DB" w14:textId="77777777" w:rsidR="004C3D88" w:rsidRPr="00CB5B57" w:rsidRDefault="004C3D88" w:rsidP="004771C9">
      <w:pPr>
        <w:pStyle w:val="Vireliouraai"/>
        <w:rPr>
          <w:rFonts w:ascii="Times" w:hAnsi="Times"/>
        </w:rPr>
      </w:pPr>
    </w:p>
    <w:p w14:paraId="63A56C43" w14:textId="77777777" w:rsidR="004C3D88" w:rsidRPr="00CB5B57" w:rsidRDefault="004C3D88" w:rsidP="004771C9">
      <w:pPr>
        <w:pStyle w:val="Vireliouraai"/>
        <w:rPr>
          <w:rFonts w:ascii="Times" w:hAnsi="Times"/>
        </w:rPr>
      </w:pPr>
    </w:p>
    <w:p w14:paraId="5C3722BA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4A3C11FC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7D8AD745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52717364" w14:textId="784627EA" w:rsidR="004C3D88" w:rsidRPr="00CB5B57" w:rsidRDefault="00DE23A7" w:rsidP="004771C9">
      <w:pPr>
        <w:pStyle w:val="Ataskaitospavadinimas"/>
        <w:rPr>
          <w:rFonts w:ascii="Times" w:hAnsi="Times"/>
        </w:rPr>
      </w:pPr>
      <w:r w:rsidRPr="00CB5B57">
        <w:rPr>
          <w:rFonts w:ascii="Times" w:hAnsi="Times"/>
        </w:rPr>
        <w:t>Intelektikos pagrindai</w:t>
      </w:r>
      <w:r w:rsidR="00D5274E" w:rsidRPr="00CB5B57">
        <w:rPr>
          <w:rFonts w:ascii="Times" w:hAnsi="Times"/>
        </w:rPr>
        <w:t xml:space="preserve"> (P17</w:t>
      </w:r>
      <w:r w:rsidRPr="00CB5B57">
        <w:rPr>
          <w:rFonts w:ascii="Times" w:hAnsi="Times"/>
          <w:lang w:val="en-US"/>
        </w:rPr>
        <w:t>6</w:t>
      </w:r>
      <w:r w:rsidR="00D5274E" w:rsidRPr="00CB5B57">
        <w:rPr>
          <w:rFonts w:ascii="Times" w:hAnsi="Times"/>
        </w:rPr>
        <w:t>B1</w:t>
      </w:r>
      <w:r w:rsidRPr="00CB5B57">
        <w:rPr>
          <w:rFonts w:ascii="Times" w:hAnsi="Times"/>
        </w:rPr>
        <w:t>01</w:t>
      </w:r>
      <w:r w:rsidR="00D5274E" w:rsidRPr="00CB5B57">
        <w:rPr>
          <w:rFonts w:ascii="Times" w:hAnsi="Times"/>
        </w:rPr>
        <w:t>)</w:t>
      </w:r>
    </w:p>
    <w:p w14:paraId="6564B0F2" w14:textId="328EB8F1" w:rsidR="00D560C9" w:rsidRPr="00CB5B57" w:rsidRDefault="00DE23A7" w:rsidP="004771C9">
      <w:pPr>
        <w:pStyle w:val="Ataskaita"/>
        <w:rPr>
          <w:rFonts w:ascii="Times" w:hAnsi="Times"/>
        </w:rPr>
      </w:pPr>
      <w:r w:rsidRPr="00CB5B57">
        <w:rPr>
          <w:rFonts w:ascii="Times" w:hAnsi="Times"/>
        </w:rPr>
        <w:t xml:space="preserve">Laboratorinis darbas Nr. </w:t>
      </w:r>
      <w:r w:rsidR="00AB63DC" w:rsidRPr="00CB5B57">
        <w:rPr>
          <w:rFonts w:ascii="Times" w:hAnsi="Times"/>
        </w:rPr>
        <w:t>2</w:t>
      </w:r>
    </w:p>
    <w:p w14:paraId="62E52A26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0C8EE5C6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61119AF8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7B730537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069C091E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2B167A5F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18616A60" w14:textId="77777777" w:rsidR="004771C9" w:rsidRPr="00CB5B57" w:rsidRDefault="004771C9" w:rsidP="00EB5168">
      <w:pPr>
        <w:pStyle w:val="Autorius"/>
        <w:rPr>
          <w:rFonts w:ascii="Times" w:hAnsi="Times"/>
        </w:rPr>
      </w:pPr>
      <w:r w:rsidRPr="00CB5B57">
        <w:rPr>
          <w:rFonts w:ascii="Times" w:hAnsi="Times"/>
        </w:rPr>
        <w:t xml:space="preserve">Atliko: </w:t>
      </w:r>
    </w:p>
    <w:p w14:paraId="6C3AB2DF" w14:textId="1473CF2C" w:rsidR="004771C9" w:rsidRPr="00CB5B57" w:rsidRDefault="004771C9" w:rsidP="00EB5168">
      <w:pPr>
        <w:pStyle w:val="Autorius"/>
        <w:rPr>
          <w:rFonts w:ascii="Times" w:hAnsi="Times"/>
        </w:rPr>
      </w:pPr>
      <w:r w:rsidRPr="00CB5B57">
        <w:rPr>
          <w:rFonts w:ascii="Times" w:hAnsi="Times"/>
        </w:rPr>
        <w:tab/>
      </w:r>
      <w:r w:rsidR="00DE23A7" w:rsidRPr="00CB5B57">
        <w:rPr>
          <w:rFonts w:ascii="Times" w:hAnsi="Times"/>
        </w:rPr>
        <w:t>IFAi-0</w:t>
      </w:r>
      <w:r w:rsidR="00AE7C8B" w:rsidRPr="00CB5B57">
        <w:rPr>
          <w:rFonts w:ascii="Times" w:hAnsi="Times"/>
        </w:rPr>
        <w:t xml:space="preserve"> </w:t>
      </w:r>
      <w:proofErr w:type="spellStart"/>
      <w:r w:rsidRPr="00CB5B57">
        <w:rPr>
          <w:rFonts w:ascii="Times" w:hAnsi="Times"/>
        </w:rPr>
        <w:t>gr</w:t>
      </w:r>
      <w:proofErr w:type="spellEnd"/>
      <w:r w:rsidRPr="00CB5B57">
        <w:rPr>
          <w:rFonts w:ascii="Times" w:hAnsi="Times"/>
        </w:rPr>
        <w:t xml:space="preserve">. </w:t>
      </w:r>
      <w:r w:rsidR="00AE7C8B" w:rsidRPr="00CB5B57">
        <w:rPr>
          <w:rFonts w:ascii="Times" w:hAnsi="Times"/>
        </w:rPr>
        <w:t>studentas</w:t>
      </w:r>
    </w:p>
    <w:p w14:paraId="22ED1897" w14:textId="218FB3F6" w:rsidR="00D560C9" w:rsidRPr="00CB5B57" w:rsidRDefault="004771C9" w:rsidP="00EB5168">
      <w:pPr>
        <w:pStyle w:val="Autorius"/>
        <w:rPr>
          <w:rFonts w:ascii="Times" w:hAnsi="Times"/>
        </w:rPr>
      </w:pPr>
      <w:r w:rsidRPr="00CB5B57">
        <w:rPr>
          <w:rFonts w:ascii="Times" w:hAnsi="Times"/>
        </w:rPr>
        <w:tab/>
      </w:r>
      <w:r w:rsidR="00DE23A7" w:rsidRPr="00CB5B57">
        <w:rPr>
          <w:rFonts w:ascii="Times" w:hAnsi="Times"/>
        </w:rPr>
        <w:t>Martynas Tvaska</w:t>
      </w:r>
    </w:p>
    <w:p w14:paraId="7CD50AD4" w14:textId="0B1C909C" w:rsidR="00D560C9" w:rsidRPr="00CB5B57" w:rsidRDefault="00CD58DB" w:rsidP="00EB5168">
      <w:pPr>
        <w:pStyle w:val="Autorius"/>
        <w:rPr>
          <w:rFonts w:ascii="Times" w:hAnsi="Times"/>
        </w:rPr>
      </w:pPr>
      <w:r w:rsidRPr="00CB5B57">
        <w:rPr>
          <w:rFonts w:ascii="Times" w:hAnsi="Times"/>
        </w:rPr>
        <w:tab/>
      </w:r>
      <w:r w:rsidR="00844988" w:rsidRPr="00CB5B57">
        <w:rPr>
          <w:rFonts w:ascii="Times" w:hAnsi="Times"/>
        </w:rPr>
        <w:fldChar w:fldCharType="begin"/>
      </w:r>
      <w:r w:rsidR="00844988" w:rsidRPr="00CB5B57">
        <w:rPr>
          <w:rFonts w:ascii="Times" w:hAnsi="Times"/>
        </w:rPr>
        <w:instrText xml:space="preserve"> TIME \@ "yyyy 'm.' MMMM d 'd.'" </w:instrText>
      </w:r>
      <w:r w:rsidR="00844988" w:rsidRPr="00CB5B57">
        <w:rPr>
          <w:rFonts w:ascii="Times" w:hAnsi="Times"/>
        </w:rPr>
        <w:fldChar w:fldCharType="separate"/>
      </w:r>
      <w:r w:rsidR="00AB63DC" w:rsidRPr="00CB5B57">
        <w:rPr>
          <w:rFonts w:ascii="Times" w:hAnsi="Times"/>
          <w:noProof/>
        </w:rPr>
        <w:t>2022 m. lapkričio 4 d.</w:t>
      </w:r>
      <w:r w:rsidR="00844988" w:rsidRPr="00CB5B57">
        <w:rPr>
          <w:rFonts w:ascii="Times" w:hAnsi="Times"/>
        </w:rPr>
        <w:fldChar w:fldCharType="end"/>
      </w:r>
    </w:p>
    <w:p w14:paraId="140D6D24" w14:textId="77777777" w:rsidR="004771C9" w:rsidRPr="00CB5B57" w:rsidRDefault="00D560C9" w:rsidP="00EB5168">
      <w:pPr>
        <w:pStyle w:val="Autorius"/>
        <w:rPr>
          <w:rFonts w:ascii="Times" w:hAnsi="Times"/>
        </w:rPr>
      </w:pPr>
      <w:r w:rsidRPr="00CB5B57">
        <w:rPr>
          <w:rFonts w:ascii="Times" w:hAnsi="Times"/>
        </w:rPr>
        <w:t>Priėmė:</w:t>
      </w:r>
    </w:p>
    <w:p w14:paraId="6220B6F2" w14:textId="06EA3500" w:rsidR="00D560C9" w:rsidRPr="00CB5B57" w:rsidRDefault="004771C9" w:rsidP="00EB5168">
      <w:pPr>
        <w:pStyle w:val="Autorius"/>
        <w:rPr>
          <w:rFonts w:ascii="Times" w:hAnsi="Times"/>
        </w:rPr>
      </w:pPr>
      <w:r w:rsidRPr="00CB5B57">
        <w:rPr>
          <w:rFonts w:ascii="Times" w:hAnsi="Times"/>
        </w:rPr>
        <w:tab/>
      </w:r>
      <w:r w:rsidR="00DE23A7" w:rsidRPr="00CB5B57">
        <w:rPr>
          <w:rFonts w:ascii="Times" w:hAnsi="Times"/>
        </w:rPr>
        <w:t xml:space="preserve">Arnas </w:t>
      </w:r>
      <w:proofErr w:type="spellStart"/>
      <w:r w:rsidR="00DE23A7" w:rsidRPr="00CB5B57">
        <w:rPr>
          <w:rFonts w:ascii="Times" w:hAnsi="Times"/>
        </w:rPr>
        <w:t>Nakrošis</w:t>
      </w:r>
      <w:proofErr w:type="spellEnd"/>
    </w:p>
    <w:p w14:paraId="61FFFBBE" w14:textId="2D8E4CB5" w:rsidR="00DE23A7" w:rsidRPr="00CB5B57" w:rsidRDefault="00DE23A7" w:rsidP="00EB5168">
      <w:pPr>
        <w:pStyle w:val="Autorius"/>
        <w:rPr>
          <w:rFonts w:ascii="Times" w:hAnsi="Times"/>
        </w:rPr>
      </w:pPr>
      <w:r w:rsidRPr="00CB5B57">
        <w:rPr>
          <w:rFonts w:ascii="Times" w:hAnsi="Times"/>
        </w:rPr>
        <w:tab/>
        <w:t>Agnė Paulauskaitė-</w:t>
      </w:r>
      <w:proofErr w:type="spellStart"/>
      <w:r w:rsidRPr="00CB5B57">
        <w:rPr>
          <w:rFonts w:ascii="Times" w:hAnsi="Times"/>
        </w:rPr>
        <w:t>Tarasevičienė</w:t>
      </w:r>
      <w:proofErr w:type="spellEnd"/>
    </w:p>
    <w:p w14:paraId="1C175CF3" w14:textId="77777777" w:rsidR="00CD58DB" w:rsidRPr="00CB5B57" w:rsidRDefault="00CD58DB" w:rsidP="004771C9">
      <w:pPr>
        <w:pStyle w:val="Vireliouraai"/>
        <w:rPr>
          <w:rFonts w:ascii="Times" w:hAnsi="Times"/>
        </w:rPr>
      </w:pPr>
    </w:p>
    <w:p w14:paraId="4755937E" w14:textId="77777777" w:rsidR="00D560C9" w:rsidRPr="00CB5B57" w:rsidRDefault="00D560C9" w:rsidP="004771C9">
      <w:pPr>
        <w:pStyle w:val="Vireliouraai"/>
        <w:rPr>
          <w:rFonts w:ascii="Times" w:hAnsi="Times"/>
        </w:rPr>
      </w:pPr>
    </w:p>
    <w:p w14:paraId="514B6EBB" w14:textId="77777777" w:rsidR="00CD58DB" w:rsidRPr="00CB5B57" w:rsidRDefault="00CD58DB" w:rsidP="00DE23A7">
      <w:pPr>
        <w:pStyle w:val="Vireliouraai"/>
        <w:ind w:firstLine="0"/>
        <w:jc w:val="both"/>
        <w:rPr>
          <w:rFonts w:ascii="Times" w:hAnsi="Times"/>
        </w:rPr>
      </w:pPr>
    </w:p>
    <w:p w14:paraId="55E3CA3C" w14:textId="77777777" w:rsidR="00CD58DB" w:rsidRPr="00CB5B57" w:rsidRDefault="00CD58DB" w:rsidP="004771C9">
      <w:pPr>
        <w:pStyle w:val="Vireliouraai"/>
        <w:rPr>
          <w:rFonts w:ascii="Times" w:hAnsi="Times"/>
        </w:rPr>
      </w:pPr>
    </w:p>
    <w:p w14:paraId="1ED23285" w14:textId="77777777" w:rsidR="0052026C" w:rsidRPr="00CB5B57" w:rsidRDefault="0052026C" w:rsidP="004771C9">
      <w:pPr>
        <w:pStyle w:val="Vireliouraai"/>
        <w:rPr>
          <w:rFonts w:ascii="Times" w:hAnsi="Times"/>
        </w:rPr>
      </w:pPr>
    </w:p>
    <w:p w14:paraId="00E8E02D" w14:textId="09316E76" w:rsidR="0052026C" w:rsidRPr="00CB5B57" w:rsidRDefault="00D560C9" w:rsidP="004771C9">
      <w:pPr>
        <w:pStyle w:val="Vireliouraai"/>
        <w:rPr>
          <w:rFonts w:ascii="Times" w:hAnsi="Times"/>
        </w:rPr>
      </w:pPr>
      <w:r w:rsidRPr="00CB5B57">
        <w:rPr>
          <w:rFonts w:ascii="Times" w:hAnsi="Times"/>
        </w:rPr>
        <w:t xml:space="preserve">KAUNAS </w:t>
      </w:r>
      <w:r w:rsidR="00440AEF" w:rsidRPr="00CB5B57">
        <w:rPr>
          <w:rFonts w:ascii="Times" w:hAnsi="Times"/>
        </w:rPr>
        <w:fldChar w:fldCharType="begin"/>
      </w:r>
      <w:r w:rsidR="00440AEF" w:rsidRPr="00CB5B57">
        <w:rPr>
          <w:rFonts w:ascii="Times" w:hAnsi="Times"/>
        </w:rPr>
        <w:instrText xml:space="preserve"> TIME  \@ "yyyy" </w:instrText>
      </w:r>
      <w:r w:rsidR="00440AEF" w:rsidRPr="00CB5B57">
        <w:rPr>
          <w:rFonts w:ascii="Times" w:hAnsi="Times"/>
        </w:rPr>
        <w:fldChar w:fldCharType="separate"/>
      </w:r>
      <w:r w:rsidR="00AB63DC" w:rsidRPr="00CB5B57">
        <w:rPr>
          <w:rFonts w:ascii="Times" w:hAnsi="Times"/>
          <w:noProof/>
        </w:rPr>
        <w:t>2022</w:t>
      </w:r>
      <w:r w:rsidR="00440AEF" w:rsidRPr="00CB5B57">
        <w:rPr>
          <w:rFonts w:ascii="Times" w:hAnsi="Times"/>
        </w:rPr>
        <w:fldChar w:fldCharType="end"/>
      </w:r>
    </w:p>
    <w:p w14:paraId="00ECD93F" w14:textId="77777777" w:rsidR="0052026C" w:rsidRPr="00CB5B57" w:rsidRDefault="0052026C" w:rsidP="0015714D">
      <w:pPr>
        <w:rPr>
          <w:rFonts w:ascii="Times" w:hAnsi="Times"/>
        </w:rPr>
        <w:sectPr w:rsidR="0052026C" w:rsidRPr="00CB5B57" w:rsidSect="00A6795E">
          <w:footerReference w:type="even" r:id="rId8"/>
          <w:footerReference w:type="default" r:id="rId9"/>
          <w:headerReference w:type="first" r:id="rId10"/>
          <w:pgSz w:w="11906" w:h="16838"/>
          <w:pgMar w:top="851" w:right="567" w:bottom="851" w:left="1418" w:header="567" w:footer="567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titlePg/>
        </w:sectPr>
      </w:pPr>
    </w:p>
    <w:p w14:paraId="1956F086" w14:textId="77777777" w:rsidR="00D560C9" w:rsidRPr="00CB5B57" w:rsidRDefault="00D560C9" w:rsidP="004771C9">
      <w:pPr>
        <w:pStyle w:val="Vireliouraai"/>
        <w:rPr>
          <w:rFonts w:ascii="Times" w:hAnsi="Times"/>
        </w:rPr>
      </w:pPr>
      <w:r w:rsidRPr="00CB5B57">
        <w:rPr>
          <w:rFonts w:ascii="Times" w:hAnsi="Times"/>
        </w:rPr>
        <w:lastRenderedPageBreak/>
        <w:t>TURINYS</w:t>
      </w:r>
    </w:p>
    <w:p w14:paraId="37561138" w14:textId="77777777" w:rsidR="00D560C9" w:rsidRPr="00CB5B57" w:rsidRDefault="00D560C9" w:rsidP="0052026C">
      <w:pPr>
        <w:rPr>
          <w:rFonts w:ascii="Times" w:hAnsi="Times"/>
        </w:rPr>
      </w:pPr>
    </w:p>
    <w:p w14:paraId="7BDF55F0" w14:textId="77777777" w:rsidR="00291C8F" w:rsidRPr="00CB5B57" w:rsidRDefault="00291C8F" w:rsidP="0052026C">
      <w:pPr>
        <w:rPr>
          <w:rFonts w:ascii="Times" w:hAnsi="Times"/>
        </w:rPr>
      </w:pPr>
    </w:p>
    <w:p w14:paraId="41F0D05F" w14:textId="77777777" w:rsidR="00291C8F" w:rsidRPr="00CB5B57" w:rsidRDefault="00291C8F" w:rsidP="0015714D">
      <w:pPr>
        <w:rPr>
          <w:rFonts w:ascii="Times" w:hAnsi="Times"/>
        </w:rPr>
        <w:sectPr w:rsidR="00291C8F" w:rsidRPr="00CB5B57" w:rsidSect="002949A3">
          <w:footerReference w:type="first" r:id="rId11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577A4203" w14:textId="40614D7A" w:rsidR="003245B5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</w:pPr>
      <w:r w:rsidRPr="00CB5B57">
        <w:rPr>
          <w:rFonts w:ascii="Times" w:hAnsi="Times"/>
        </w:rPr>
        <w:fldChar w:fldCharType="begin"/>
      </w:r>
      <w:r w:rsidRPr="00CB5B57">
        <w:rPr>
          <w:rFonts w:ascii="Times" w:hAnsi="Times"/>
        </w:rPr>
        <w:instrText xml:space="preserve"> TOC \o "1-3" </w:instrText>
      </w:r>
      <w:r w:rsidRPr="00CB5B57">
        <w:rPr>
          <w:rFonts w:ascii="Times" w:hAnsi="Times"/>
        </w:rPr>
        <w:fldChar w:fldCharType="separate"/>
      </w:r>
      <w:r w:rsidR="003245B5" w:rsidRPr="00B3480F">
        <w:rPr>
          <w:rFonts w:ascii="Times" w:hAnsi="Times"/>
          <w:noProof/>
        </w:rPr>
        <w:t>1.</w:t>
      </w:r>
      <w:r w:rsidR="003245B5"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  <w:tab/>
      </w:r>
      <w:r w:rsidR="003245B5" w:rsidRPr="00B3480F">
        <w:rPr>
          <w:rFonts w:ascii="Times" w:hAnsi="Times"/>
          <w:noProof/>
        </w:rPr>
        <w:t>Duomenų rinkinys</w:t>
      </w:r>
      <w:r w:rsidR="003245B5">
        <w:rPr>
          <w:noProof/>
        </w:rPr>
        <w:tab/>
      </w:r>
      <w:r w:rsidR="003245B5">
        <w:rPr>
          <w:noProof/>
        </w:rPr>
        <w:fldChar w:fldCharType="begin"/>
      </w:r>
      <w:r w:rsidR="003245B5">
        <w:rPr>
          <w:noProof/>
        </w:rPr>
        <w:instrText xml:space="preserve"> PAGEREF _Toc118452408 \h </w:instrText>
      </w:r>
      <w:r w:rsidR="003245B5">
        <w:rPr>
          <w:noProof/>
        </w:rPr>
      </w:r>
      <w:r w:rsidR="003245B5">
        <w:rPr>
          <w:noProof/>
        </w:rPr>
        <w:fldChar w:fldCharType="separate"/>
      </w:r>
      <w:r w:rsidR="003245B5">
        <w:rPr>
          <w:noProof/>
        </w:rPr>
        <w:t>3</w:t>
      </w:r>
      <w:r w:rsidR="003245B5">
        <w:rPr>
          <w:noProof/>
        </w:rPr>
        <w:fldChar w:fldCharType="end"/>
      </w:r>
    </w:p>
    <w:p w14:paraId="084363DB" w14:textId="0A90C491" w:rsidR="003245B5" w:rsidRDefault="003245B5">
      <w:pPr>
        <w:pStyle w:val="TOC1"/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</w:pPr>
      <w:r w:rsidRPr="00B3480F">
        <w:rPr>
          <w:rFonts w:ascii="Times" w:hAnsi="Times"/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Sprendimų medis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C5A7837" w14:textId="264E2075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2.1.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Pasiruošimas darbui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C29D89" w14:textId="0CDD4017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2.2.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Medis (1)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6227C85" w14:textId="46A6A9B0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2.3.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Medis (2)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0FB570" w14:textId="6C1952F8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2.4.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Medis (3)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B0493A" w14:textId="4F259BFF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2.1.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Medis (4)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AF6111C" w14:textId="4EA42AC0" w:rsidR="003245B5" w:rsidRDefault="003245B5">
      <w:pPr>
        <w:pStyle w:val="TOC1"/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</w:pPr>
      <w:r w:rsidRPr="00B3480F">
        <w:rPr>
          <w:rFonts w:ascii="Times" w:hAnsi="Times"/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Atsitiktinis miškas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CFB2D40" w14:textId="7A0BE2BC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3.1.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Pasiruošimas darbui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B03AE12" w14:textId="223342AC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3.2.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Atsitiktinis miškas (</w:t>
      </w:r>
      <w:r w:rsidRPr="00B3480F">
        <w:rPr>
          <w:rFonts w:ascii="Times" w:hAnsi="Times"/>
          <w:noProof/>
          <w:lang w:val="en-US"/>
        </w:rPr>
        <w:t>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7399664" w14:textId="6025632F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3.3.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Atsitiktinis miškas (</w:t>
      </w:r>
      <w:r w:rsidRPr="00B3480F">
        <w:rPr>
          <w:rFonts w:ascii="Times" w:hAnsi="Times"/>
          <w:noProof/>
          <w:lang w:val="en-US"/>
        </w:rPr>
        <w:t>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74B80D2" w14:textId="0A75F15B" w:rsidR="003245B5" w:rsidRDefault="003245B5">
      <w:pPr>
        <w:pStyle w:val="TOC2"/>
        <w:rPr>
          <w:rFonts w:asciiTheme="minorHAnsi" w:eastAsiaTheme="minorEastAsia" w:hAnsiTheme="minorHAnsi" w:cstheme="minorBidi"/>
          <w:noProof/>
          <w:szCs w:val="24"/>
          <w:lang w:val="en-LT" w:eastAsia="en-GB"/>
        </w:rPr>
      </w:pPr>
      <w:r w:rsidRPr="00B3480F">
        <w:rPr>
          <w:rFonts w:ascii="Times" w:hAnsi="Times"/>
          <w:noProof/>
        </w:rPr>
        <w:t>3.4.</w:t>
      </w:r>
      <w:r>
        <w:rPr>
          <w:rFonts w:asciiTheme="minorHAnsi" w:eastAsiaTheme="minorEastAsia" w:hAnsiTheme="minorHAnsi" w:cstheme="minorBidi"/>
          <w:noProof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Atsitiktinis miškas (</w:t>
      </w:r>
      <w:r w:rsidRPr="00B3480F">
        <w:rPr>
          <w:rFonts w:ascii="Times" w:hAnsi="Times"/>
          <w:noProof/>
          <w:lang w:val="en-US"/>
        </w:rPr>
        <w:t>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699FA4B" w14:textId="5FFDF20F" w:rsidR="003245B5" w:rsidRDefault="003245B5">
      <w:pPr>
        <w:pStyle w:val="TOC1"/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</w:pPr>
      <w:r w:rsidRPr="00B3480F">
        <w:rPr>
          <w:rFonts w:ascii="Times" w:hAnsi="Times"/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Palyginimas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C23C86A" w14:textId="7FDCA0F5" w:rsidR="003245B5" w:rsidRDefault="003245B5">
      <w:pPr>
        <w:pStyle w:val="TOC1"/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</w:pPr>
      <w:r w:rsidRPr="00B3480F">
        <w:rPr>
          <w:rFonts w:ascii="Times" w:hAnsi="Times"/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n-LT" w:eastAsia="en-GB"/>
        </w:rPr>
        <w:tab/>
      </w:r>
      <w:r w:rsidRPr="00B3480F">
        <w:rPr>
          <w:rFonts w:ascii="Times" w:hAnsi="Times"/>
          <w:noProof/>
        </w:rPr>
        <w:t>Išvados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_Toc118452421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F5C6FA4" w14:textId="03CC7B0E" w:rsidR="00D560C9" w:rsidRPr="00CB5B57" w:rsidRDefault="00D560C9" w:rsidP="002949A3">
      <w:pPr>
        <w:rPr>
          <w:rFonts w:ascii="Times" w:hAnsi="Times"/>
        </w:rPr>
      </w:pPr>
      <w:r w:rsidRPr="00CB5B57">
        <w:rPr>
          <w:rFonts w:ascii="Times" w:hAnsi="Times"/>
        </w:rPr>
        <w:fldChar w:fldCharType="end"/>
      </w:r>
    </w:p>
    <w:p w14:paraId="5833BE51" w14:textId="77777777" w:rsidR="00965287" w:rsidRPr="00CB5B57" w:rsidRDefault="00965287">
      <w:pPr>
        <w:pStyle w:val="Heading1"/>
        <w:rPr>
          <w:rFonts w:ascii="Times" w:hAnsi="Times"/>
        </w:rPr>
        <w:sectPr w:rsidR="00965287" w:rsidRPr="00CB5B57" w:rsidSect="00291C8F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</w:p>
    <w:p w14:paraId="660475A4" w14:textId="32A6B7A9" w:rsidR="003A27CE" w:rsidRPr="00CB5B57" w:rsidRDefault="00DE23A7">
      <w:pPr>
        <w:pStyle w:val="Heading1"/>
        <w:rPr>
          <w:rFonts w:ascii="Times" w:hAnsi="Times"/>
        </w:rPr>
      </w:pPr>
      <w:bookmarkStart w:id="1" w:name="_Toc118452408"/>
      <w:r w:rsidRPr="00CB5B57">
        <w:rPr>
          <w:rFonts w:ascii="Times" w:hAnsi="Times"/>
        </w:rPr>
        <w:lastRenderedPageBreak/>
        <w:t>Duomenų rinkinys</w:t>
      </w:r>
      <w:bookmarkEnd w:id="1"/>
    </w:p>
    <w:p w14:paraId="40E0A0AB" w14:textId="77777777" w:rsidR="00B825A1" w:rsidRPr="00CB5B57" w:rsidRDefault="00B825A1" w:rsidP="00B825A1">
      <w:pPr>
        <w:rPr>
          <w:rFonts w:ascii="Times" w:hAnsi="Times"/>
        </w:rPr>
      </w:pPr>
    </w:p>
    <w:p w14:paraId="620C1EC9" w14:textId="1B82FBD2" w:rsidR="00B825A1" w:rsidRPr="00CB5B57" w:rsidRDefault="00B825A1" w:rsidP="00B825A1">
      <w:pPr>
        <w:ind w:firstLine="0"/>
        <w:rPr>
          <w:rFonts w:ascii="Times" w:hAnsi="Times"/>
        </w:rPr>
      </w:pPr>
      <w:r w:rsidRPr="00CB5B57">
        <w:rPr>
          <w:rFonts w:ascii="Times" w:hAnsi="Times"/>
        </w:rPr>
        <w:t xml:space="preserve">Laboratoriniai darbui pasirinktas duomenų rinkinys </w:t>
      </w:r>
      <w:r w:rsidR="00AB63DC" w:rsidRPr="00CB5B57">
        <w:rPr>
          <w:rFonts w:ascii="Times" w:hAnsi="Times"/>
        </w:rPr>
        <w:t>duoda 200 eilučių apie pacientus ir kokie vaistai jiems tiko</w:t>
      </w:r>
      <w:r w:rsidRPr="00CB5B57">
        <w:rPr>
          <w:rFonts w:ascii="Times" w:hAnsi="Times"/>
        </w:rPr>
        <w:t>.</w:t>
      </w:r>
    </w:p>
    <w:p w14:paraId="698E2C63" w14:textId="04DB9BF4" w:rsidR="00B825A1" w:rsidRPr="00CB5B57" w:rsidRDefault="00B825A1" w:rsidP="00B825A1">
      <w:pPr>
        <w:ind w:firstLine="0"/>
        <w:rPr>
          <w:rFonts w:ascii="Times" w:hAnsi="Times"/>
        </w:rPr>
      </w:pPr>
      <w:r w:rsidRPr="00CB5B57">
        <w:rPr>
          <w:rFonts w:ascii="Times" w:hAnsi="Times"/>
        </w:rPr>
        <w:t xml:space="preserve">Rinkinio atributai: </w:t>
      </w:r>
    </w:p>
    <w:p w14:paraId="6DDBD671" w14:textId="2C794998" w:rsidR="00AB63DC" w:rsidRPr="00CB5B57" w:rsidRDefault="00AB63DC" w:rsidP="00AB63DC">
      <w:pPr>
        <w:pStyle w:val="ListParagraph"/>
        <w:numPr>
          <w:ilvl w:val="0"/>
          <w:numId w:val="3"/>
        </w:numPr>
        <w:rPr>
          <w:rFonts w:ascii="Times" w:hAnsi="Times"/>
          <w:lang w:val="en-LT"/>
        </w:rPr>
      </w:pPr>
      <w:r w:rsidRPr="00CB5B57">
        <w:rPr>
          <w:rFonts w:ascii="Times" w:hAnsi="Times"/>
          <w:lang w:val="en-LT"/>
        </w:rPr>
        <w:t>Age - paciento amzius</w:t>
      </w:r>
    </w:p>
    <w:p w14:paraId="25BEAF47" w14:textId="2BC6F8FD" w:rsidR="00AB63DC" w:rsidRPr="00CB5B57" w:rsidRDefault="00AB63DC" w:rsidP="00AB63DC">
      <w:pPr>
        <w:pStyle w:val="ListParagraph"/>
        <w:numPr>
          <w:ilvl w:val="0"/>
          <w:numId w:val="3"/>
        </w:numPr>
        <w:rPr>
          <w:rFonts w:ascii="Times" w:hAnsi="Times"/>
          <w:lang w:val="en-LT"/>
        </w:rPr>
      </w:pPr>
      <w:r w:rsidRPr="00CB5B57">
        <w:rPr>
          <w:rFonts w:ascii="Times" w:hAnsi="Times"/>
          <w:lang w:val="en-LT"/>
        </w:rPr>
        <w:t>Sex - paciento lytis</w:t>
      </w:r>
    </w:p>
    <w:p w14:paraId="1F5704F2" w14:textId="4ED50957" w:rsidR="00AB63DC" w:rsidRPr="00CB5B57" w:rsidRDefault="00AB63DC" w:rsidP="00AB63DC">
      <w:pPr>
        <w:pStyle w:val="ListParagraph"/>
        <w:numPr>
          <w:ilvl w:val="0"/>
          <w:numId w:val="3"/>
        </w:numPr>
        <w:rPr>
          <w:rFonts w:ascii="Times" w:hAnsi="Times"/>
          <w:lang w:val="en-LT"/>
        </w:rPr>
      </w:pPr>
      <w:r w:rsidRPr="00CB5B57">
        <w:rPr>
          <w:rFonts w:ascii="Times" w:hAnsi="Times"/>
          <w:lang w:val="en-LT"/>
        </w:rPr>
        <w:t>BP - spaudimas</w:t>
      </w:r>
    </w:p>
    <w:p w14:paraId="68657CB2" w14:textId="2F14EF9B" w:rsidR="00AB63DC" w:rsidRPr="00CB5B57" w:rsidRDefault="00AB63DC" w:rsidP="00AB63DC">
      <w:pPr>
        <w:pStyle w:val="ListParagraph"/>
        <w:numPr>
          <w:ilvl w:val="0"/>
          <w:numId w:val="3"/>
        </w:numPr>
        <w:rPr>
          <w:rFonts w:ascii="Times" w:hAnsi="Times"/>
          <w:lang w:val="en-LT"/>
        </w:rPr>
      </w:pPr>
      <w:r w:rsidRPr="00CB5B57">
        <w:rPr>
          <w:rFonts w:ascii="Times" w:hAnsi="Times"/>
          <w:lang w:val="en-LT"/>
        </w:rPr>
        <w:t>Cholesterol - cholesterolio lygis</w:t>
      </w:r>
    </w:p>
    <w:p w14:paraId="186DAF21" w14:textId="0BAFD505" w:rsidR="00AB63DC" w:rsidRPr="00CB5B57" w:rsidRDefault="00AB63DC" w:rsidP="00AB63DC">
      <w:pPr>
        <w:pStyle w:val="ListParagraph"/>
        <w:numPr>
          <w:ilvl w:val="0"/>
          <w:numId w:val="3"/>
        </w:numPr>
        <w:rPr>
          <w:rFonts w:ascii="Times" w:hAnsi="Times"/>
          <w:lang w:val="en-LT"/>
        </w:rPr>
      </w:pPr>
      <w:r w:rsidRPr="00CB5B57">
        <w:rPr>
          <w:rFonts w:ascii="Times" w:hAnsi="Times"/>
          <w:lang w:val="en-LT"/>
        </w:rPr>
        <w:t>Na_to_K - kalis - natris</w:t>
      </w:r>
    </w:p>
    <w:p w14:paraId="42E43F22" w14:textId="565C12EB" w:rsidR="00AB63DC" w:rsidRPr="00CB5B57" w:rsidRDefault="00AB63DC" w:rsidP="00AB63DC">
      <w:pPr>
        <w:pStyle w:val="ListParagraph"/>
        <w:numPr>
          <w:ilvl w:val="0"/>
          <w:numId w:val="3"/>
        </w:numPr>
        <w:rPr>
          <w:rFonts w:ascii="Times" w:hAnsi="Times"/>
          <w:lang w:val="en-LT"/>
        </w:rPr>
      </w:pPr>
      <w:r w:rsidRPr="00CB5B57">
        <w:rPr>
          <w:rFonts w:ascii="Times" w:hAnsi="Times"/>
          <w:lang w:val="en-LT"/>
        </w:rPr>
        <w:t>Drug - Vaistas kuris padėjo</w:t>
      </w:r>
    </w:p>
    <w:p w14:paraId="5BE22922" w14:textId="77777777" w:rsidR="00AB63DC" w:rsidRPr="00CB5B57" w:rsidRDefault="00AB63DC" w:rsidP="008C661A">
      <w:pPr>
        <w:ind w:firstLine="0"/>
        <w:rPr>
          <w:rFonts w:ascii="Times" w:hAnsi="Times"/>
          <w:lang w:val="en-US"/>
        </w:rPr>
      </w:pPr>
    </w:p>
    <w:p w14:paraId="6118B2AA" w14:textId="0EB291C4" w:rsidR="002C74AA" w:rsidRPr="00CB5B57" w:rsidRDefault="002C74AA" w:rsidP="008C661A">
      <w:pPr>
        <w:ind w:firstLine="0"/>
        <w:rPr>
          <w:rFonts w:ascii="Times" w:hAnsi="Times"/>
        </w:rPr>
      </w:pPr>
      <w:proofErr w:type="spellStart"/>
      <w:r w:rsidRPr="00CB5B57">
        <w:rPr>
          <w:rFonts w:ascii="Times" w:hAnsi="Times"/>
          <w:lang w:val="en-US"/>
        </w:rPr>
        <w:t>Duomen</w:t>
      </w:r>
      <w:proofErr w:type="spellEnd"/>
      <w:r w:rsidRPr="00CB5B57">
        <w:rPr>
          <w:rFonts w:ascii="Times" w:hAnsi="Times"/>
        </w:rPr>
        <w:t>ų pav</w:t>
      </w:r>
      <w:r w:rsidR="00ED3A29" w:rsidRPr="00CB5B57">
        <w:rPr>
          <w:rFonts w:ascii="Times" w:hAnsi="Times"/>
        </w:rPr>
        <w:t>y</w:t>
      </w:r>
      <w:r w:rsidRPr="00CB5B57">
        <w:rPr>
          <w:rFonts w:ascii="Times" w:hAnsi="Times"/>
        </w:rPr>
        <w:t>zdys:</w:t>
      </w:r>
    </w:p>
    <w:p w14:paraId="151BDADB" w14:textId="738EC525" w:rsidR="002C74AA" w:rsidRPr="00CB5B57" w:rsidRDefault="002C74AA" w:rsidP="008C661A">
      <w:pPr>
        <w:ind w:firstLine="0"/>
        <w:rPr>
          <w:rFonts w:ascii="Times" w:hAnsi="Times"/>
        </w:rPr>
      </w:pPr>
    </w:p>
    <w:p w14:paraId="1F47581E" w14:textId="5FD99CFC" w:rsidR="002C74AA" w:rsidRPr="00CB5B57" w:rsidRDefault="00AB63DC" w:rsidP="008C661A">
      <w:pPr>
        <w:ind w:firstLine="0"/>
        <w:rPr>
          <w:rFonts w:ascii="Times" w:hAnsi="Times"/>
          <w:lang w:val="en-US"/>
        </w:rPr>
      </w:pPr>
      <w:r w:rsidRPr="00CB5B57">
        <w:rPr>
          <w:rFonts w:ascii="Times" w:hAnsi="Times"/>
          <w:noProof/>
          <w:lang w:val="en-US"/>
        </w:rPr>
        <w:drawing>
          <wp:inline distT="0" distB="0" distL="0" distR="0" wp14:anchorId="3A68578C" wp14:editId="32FD1171">
            <wp:extent cx="5291528" cy="1933899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868" cy="19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8647" w14:textId="77777777" w:rsidR="002C74AA" w:rsidRPr="00CB5B57" w:rsidRDefault="002C74AA" w:rsidP="008C661A">
      <w:pPr>
        <w:ind w:firstLine="0"/>
        <w:rPr>
          <w:rFonts w:ascii="Times" w:hAnsi="Times"/>
          <w:lang w:val="en-US"/>
        </w:rPr>
      </w:pPr>
    </w:p>
    <w:p w14:paraId="4F593917" w14:textId="77777777" w:rsidR="00AB63DC" w:rsidRPr="00CB5B57" w:rsidRDefault="008C661A" w:rsidP="008C661A">
      <w:pPr>
        <w:ind w:firstLine="0"/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Nuoroda</w:t>
      </w:r>
      <w:proofErr w:type="spellEnd"/>
      <w:r w:rsidRPr="00CB5B57">
        <w:rPr>
          <w:rFonts w:ascii="Times" w:hAnsi="Times"/>
          <w:lang w:val="en-US"/>
        </w:rPr>
        <w:t xml:space="preserve"> į </w:t>
      </w:r>
      <w:proofErr w:type="spellStart"/>
      <w:r w:rsidRPr="00CB5B57">
        <w:rPr>
          <w:rFonts w:ascii="Times" w:hAnsi="Times"/>
          <w:lang w:val="en-US"/>
        </w:rPr>
        <w:t>duomenų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rinkinį</w:t>
      </w:r>
      <w:proofErr w:type="spellEnd"/>
      <w:r w:rsidRPr="00CB5B57">
        <w:rPr>
          <w:rFonts w:ascii="Times" w:hAnsi="Times"/>
          <w:lang w:val="en-US"/>
        </w:rPr>
        <w:t>:</w:t>
      </w:r>
    </w:p>
    <w:p w14:paraId="58F6EF94" w14:textId="744BD47E" w:rsidR="00AB63DC" w:rsidRPr="00CB5B57" w:rsidRDefault="00AB63DC" w:rsidP="00AB63DC">
      <w:pPr>
        <w:pStyle w:val="ListParagraph"/>
        <w:numPr>
          <w:ilvl w:val="0"/>
          <w:numId w:val="4"/>
        </w:numPr>
        <w:rPr>
          <w:rFonts w:ascii="Times" w:hAnsi="Times"/>
          <w:lang w:val="en-US"/>
        </w:rPr>
      </w:pPr>
      <w:hyperlink r:id="rId13" w:history="1">
        <w:r w:rsidRPr="00CB5B57">
          <w:rPr>
            <w:rStyle w:val="Hyperlink"/>
            <w:rFonts w:ascii="Times" w:hAnsi="Times"/>
            <w:lang w:val="en-LT"/>
          </w:rPr>
          <w:t>https://cf-cours</w:t>
        </w:r>
        <w:r w:rsidRPr="00CB5B57">
          <w:rPr>
            <w:rStyle w:val="Hyperlink"/>
            <w:rFonts w:ascii="Times" w:hAnsi="Times"/>
            <w:lang w:val="en-LT"/>
          </w:rPr>
          <w:t>e</w:t>
        </w:r>
        <w:r w:rsidRPr="00CB5B57">
          <w:rPr>
            <w:rStyle w:val="Hyperlink"/>
            <w:rFonts w:ascii="Times" w:hAnsi="Times"/>
            <w:lang w:val="en-LT"/>
          </w:rPr>
          <w:t>s-data.s3.us.cloud-object-storage.appdomain.cloud/IBMDeveloperSkillsNetwork-ML0101EN-SkillsNetwork/labs/Module%203/data/drug200.csv</w:t>
        </w:r>
      </w:hyperlink>
      <w:r w:rsidRPr="00CB5B57">
        <w:rPr>
          <w:rFonts w:ascii="Times" w:hAnsi="Times"/>
          <w:lang w:val="en-US"/>
        </w:rPr>
        <w:t xml:space="preserve"> </w:t>
      </w:r>
    </w:p>
    <w:p w14:paraId="487C2025" w14:textId="3076F68A" w:rsidR="00AB63DC" w:rsidRPr="00CB5B57" w:rsidRDefault="00AB63DC" w:rsidP="00AB63DC">
      <w:pPr>
        <w:pStyle w:val="ListParagraph"/>
        <w:numPr>
          <w:ilvl w:val="0"/>
          <w:numId w:val="4"/>
        </w:numPr>
        <w:rPr>
          <w:rFonts w:ascii="Times" w:hAnsi="Times"/>
          <w:lang w:val="en-US"/>
        </w:rPr>
      </w:pPr>
      <w:hyperlink r:id="rId14" w:history="1">
        <w:r w:rsidRPr="00CB5B57">
          <w:rPr>
            <w:rStyle w:val="Hyperlink"/>
            <w:rFonts w:ascii="Times" w:hAnsi="Times"/>
            <w:lang w:val="en-LT"/>
          </w:rPr>
          <w:t>https://www.kaggle.com/datasets/pablomgomez21/drugs-a-b-c-x-y-for-decision-trees</w:t>
        </w:r>
      </w:hyperlink>
      <w:r w:rsidRPr="00CB5B57">
        <w:rPr>
          <w:rFonts w:ascii="Times" w:hAnsi="Times"/>
          <w:lang w:val="en-US"/>
        </w:rPr>
        <w:t xml:space="preserve"> </w:t>
      </w:r>
    </w:p>
    <w:p w14:paraId="061BA353" w14:textId="5CE9FB3D" w:rsidR="008C661A" w:rsidRPr="00CB5B57" w:rsidRDefault="008C661A" w:rsidP="008C661A">
      <w:pPr>
        <w:ind w:firstLine="0"/>
        <w:rPr>
          <w:rFonts w:ascii="Times" w:hAnsi="Times"/>
          <w:lang w:val="en-US"/>
        </w:rPr>
      </w:pPr>
    </w:p>
    <w:p w14:paraId="16687714" w14:textId="4C1C344A" w:rsidR="00706061" w:rsidRPr="00CB5B57" w:rsidRDefault="00AB7416" w:rsidP="00CC1F9F">
      <w:pPr>
        <w:pStyle w:val="Heading1"/>
        <w:jc w:val="left"/>
        <w:rPr>
          <w:rFonts w:ascii="Times" w:hAnsi="Times"/>
        </w:rPr>
      </w:pPr>
      <w:r w:rsidRPr="00CB5B57">
        <w:rPr>
          <w:rFonts w:ascii="Times" w:hAnsi="Times"/>
        </w:rPr>
        <w:br w:type="page"/>
      </w:r>
      <w:bookmarkStart w:id="2" w:name="_Toc118452409"/>
      <w:r w:rsidR="00706061" w:rsidRPr="00CB5B57">
        <w:rPr>
          <w:rFonts w:ascii="Times" w:hAnsi="Times"/>
        </w:rPr>
        <w:lastRenderedPageBreak/>
        <w:t>Sprendimų m</w:t>
      </w:r>
      <w:r w:rsidR="00857851" w:rsidRPr="00CB5B57">
        <w:rPr>
          <w:rFonts w:ascii="Times" w:hAnsi="Times"/>
        </w:rPr>
        <w:t>edis</w:t>
      </w:r>
      <w:bookmarkEnd w:id="2"/>
    </w:p>
    <w:p w14:paraId="0A2E3D49" w14:textId="0CCD5562" w:rsidR="008C661A" w:rsidRPr="00CB5B57" w:rsidRDefault="00706061" w:rsidP="00CC1F9F">
      <w:pPr>
        <w:pStyle w:val="Heading2"/>
        <w:rPr>
          <w:rFonts w:ascii="Times" w:hAnsi="Times"/>
        </w:rPr>
      </w:pPr>
      <w:bookmarkStart w:id="3" w:name="_Toc118452410"/>
      <w:r w:rsidRPr="00CB5B57">
        <w:rPr>
          <w:rFonts w:ascii="Times" w:hAnsi="Times"/>
        </w:rPr>
        <w:t>Pasiruošimas darbui</w:t>
      </w:r>
      <w:bookmarkEnd w:id="3"/>
    </w:p>
    <w:p w14:paraId="3C513F95" w14:textId="77777777" w:rsidR="00706061" w:rsidRPr="00CB5B57" w:rsidRDefault="00706061" w:rsidP="00706061">
      <w:pPr>
        <w:ind w:firstLine="0"/>
        <w:rPr>
          <w:rFonts w:ascii="Times" w:hAnsi="Times"/>
        </w:rPr>
      </w:pPr>
    </w:p>
    <w:p w14:paraId="7EDCFC77" w14:textId="77777777" w:rsidR="00706061" w:rsidRPr="00CB5B57" w:rsidRDefault="00706061" w:rsidP="00706061">
      <w:pPr>
        <w:ind w:firstLine="0"/>
        <w:rPr>
          <w:rFonts w:ascii="Times" w:hAnsi="Times"/>
        </w:rPr>
      </w:pPr>
      <w:r w:rsidRPr="00CB5B57">
        <w:rPr>
          <w:rFonts w:ascii="Times" w:hAnsi="Times"/>
        </w:rPr>
        <w:t>Darbui atlikti naudojama „</w:t>
      </w:r>
      <w:proofErr w:type="spellStart"/>
      <w:r w:rsidRPr="00CB5B57">
        <w:rPr>
          <w:rFonts w:ascii="Times" w:hAnsi="Times"/>
        </w:rPr>
        <w:t>sklearn</w:t>
      </w:r>
      <w:proofErr w:type="spellEnd"/>
      <w:r w:rsidRPr="00CB5B57">
        <w:rPr>
          <w:rFonts w:ascii="Times" w:hAnsi="Times"/>
        </w:rPr>
        <w:t>“ biblioteka.</w:t>
      </w:r>
    </w:p>
    <w:p w14:paraId="7ECE5F55" w14:textId="77777777" w:rsidR="00706061" w:rsidRPr="00CB5B57" w:rsidRDefault="00706061" w:rsidP="00706061">
      <w:pPr>
        <w:ind w:firstLine="0"/>
        <w:rPr>
          <w:rFonts w:ascii="Times" w:hAnsi="Times"/>
        </w:rPr>
      </w:pPr>
    </w:p>
    <w:p w14:paraId="4E2C34B1" w14:textId="77777777" w:rsidR="00706061" w:rsidRPr="00CB5B57" w:rsidRDefault="00706061" w:rsidP="00706061">
      <w:pPr>
        <w:ind w:firstLine="0"/>
        <w:rPr>
          <w:rFonts w:ascii="Times" w:hAnsi="Times"/>
        </w:rPr>
      </w:pPr>
      <w:proofErr w:type="spellStart"/>
      <w:r w:rsidRPr="00CB5B57">
        <w:rPr>
          <w:rFonts w:ascii="Times" w:hAnsi="Times"/>
        </w:rPr>
        <w:t>Sklearn</w:t>
      </w:r>
      <w:proofErr w:type="spellEnd"/>
      <w:r w:rsidRPr="00CB5B57">
        <w:rPr>
          <w:rFonts w:ascii="Times" w:hAnsi="Times"/>
        </w:rPr>
        <w:t xml:space="preserve"> bibliotekos funkcija „</w:t>
      </w:r>
      <w:proofErr w:type="spellStart"/>
      <w:r w:rsidRPr="00CB5B57">
        <w:rPr>
          <w:rFonts w:ascii="Times" w:hAnsi="Times"/>
          <w:b/>
          <w:bCs/>
        </w:rPr>
        <w:t>DecisionTreeClassifier</w:t>
      </w:r>
      <w:proofErr w:type="spellEnd"/>
      <w:r w:rsidRPr="00CB5B57">
        <w:rPr>
          <w:rFonts w:ascii="Times" w:hAnsi="Times"/>
        </w:rPr>
        <w:t>“ medžio sudarymui naudoja CART algoritmą, medžio dalinimui numatytai GINI, bet galima rinktis tarp: GINI, ENTROPY, LOG_LOSS.</w:t>
      </w:r>
    </w:p>
    <w:p w14:paraId="10EE4B09" w14:textId="77777777" w:rsidR="00706061" w:rsidRPr="00CB5B57" w:rsidRDefault="00706061" w:rsidP="00706061">
      <w:pPr>
        <w:ind w:firstLine="0"/>
        <w:rPr>
          <w:rFonts w:ascii="Times" w:hAnsi="Times"/>
        </w:rPr>
      </w:pPr>
    </w:p>
    <w:p w14:paraId="20C15EDB" w14:textId="77777777" w:rsidR="00706061" w:rsidRPr="00CB5B57" w:rsidRDefault="00706061" w:rsidP="00706061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CB5B57">
        <w:rPr>
          <w:rFonts w:ascii="Times" w:hAnsi="Times"/>
          <w:b/>
          <w:bCs/>
        </w:rPr>
        <w:t>ID</w:t>
      </w:r>
      <w:r w:rsidRPr="00CB5B57">
        <w:rPr>
          <w:rFonts w:ascii="Times" w:hAnsi="Times"/>
          <w:b/>
          <w:bCs/>
          <w:lang w:val="en-US"/>
        </w:rPr>
        <w:t>3</w:t>
      </w:r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yra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godus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algoritmas</w:t>
      </w:r>
      <w:proofErr w:type="spellEnd"/>
      <w:r w:rsidRPr="00CB5B57">
        <w:rPr>
          <w:rFonts w:ascii="Times" w:hAnsi="Times"/>
          <w:lang w:val="en-US"/>
        </w:rPr>
        <w:t xml:space="preserve">. </w:t>
      </w:r>
      <w:proofErr w:type="spellStart"/>
      <w:r w:rsidRPr="00CB5B57">
        <w:rPr>
          <w:rFonts w:ascii="Times" w:hAnsi="Times"/>
          <w:lang w:val="en-US"/>
        </w:rPr>
        <w:t>Jis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kiekvienam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mazgui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renkasi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kategorini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atribut</w:t>
      </w:r>
      <w:proofErr w:type="spellEnd"/>
      <w:r w:rsidRPr="00CB5B57">
        <w:rPr>
          <w:rFonts w:ascii="Times" w:hAnsi="Times"/>
        </w:rPr>
        <w:t>ą kuris suteiks daugiausia informacijos. Medžiai auginami iki maksimalaus jų dydžio. Po to medis genimas, kad pritaikyti nematytiems duomenims.</w:t>
      </w:r>
    </w:p>
    <w:p w14:paraId="3560AF15" w14:textId="77777777" w:rsidR="00706061" w:rsidRPr="00CB5B57" w:rsidRDefault="00706061" w:rsidP="00706061">
      <w:pPr>
        <w:ind w:firstLine="0"/>
        <w:rPr>
          <w:rFonts w:ascii="Times" w:hAnsi="Times"/>
          <w:lang w:val="en-US"/>
        </w:rPr>
      </w:pPr>
    </w:p>
    <w:p w14:paraId="592982F5" w14:textId="77777777" w:rsidR="00706061" w:rsidRPr="00CB5B57" w:rsidRDefault="00706061" w:rsidP="00706061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CB5B57">
        <w:rPr>
          <w:rFonts w:ascii="Times" w:hAnsi="Times"/>
          <w:b/>
          <w:bCs/>
          <w:lang w:val="en-US"/>
        </w:rPr>
        <w:t>C4.5</w:t>
      </w:r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yra</w:t>
      </w:r>
      <w:proofErr w:type="spellEnd"/>
      <w:r w:rsidRPr="00CB5B57">
        <w:rPr>
          <w:rFonts w:ascii="Times" w:hAnsi="Times"/>
          <w:lang w:val="en-US"/>
        </w:rPr>
        <w:t xml:space="preserve"> ID3 </w:t>
      </w:r>
      <w:proofErr w:type="spellStart"/>
      <w:r w:rsidRPr="00CB5B57">
        <w:rPr>
          <w:rFonts w:ascii="Times" w:hAnsi="Times"/>
          <w:lang w:val="en-US"/>
        </w:rPr>
        <w:t>patobulinimas</w:t>
      </w:r>
      <w:proofErr w:type="spellEnd"/>
      <w:r w:rsidRPr="00CB5B57">
        <w:rPr>
          <w:rFonts w:ascii="Times" w:hAnsi="Times"/>
          <w:lang w:val="en-US"/>
        </w:rPr>
        <w:t xml:space="preserve">, </w:t>
      </w:r>
      <w:proofErr w:type="spellStart"/>
      <w:r w:rsidRPr="00CB5B57">
        <w:rPr>
          <w:rFonts w:ascii="Times" w:hAnsi="Times"/>
          <w:lang w:val="en-US"/>
        </w:rPr>
        <w:t>suteikia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galimyb</w:t>
      </w:r>
      <w:proofErr w:type="spellEnd"/>
      <w:r w:rsidRPr="00CB5B57">
        <w:rPr>
          <w:rFonts w:ascii="Times" w:hAnsi="Times"/>
        </w:rPr>
        <w:t>ę naudoti ne tik kategorinius atributus.</w:t>
      </w:r>
    </w:p>
    <w:p w14:paraId="2891D20A" w14:textId="77777777" w:rsidR="00706061" w:rsidRPr="00CB5B57" w:rsidRDefault="00706061" w:rsidP="00706061">
      <w:pPr>
        <w:ind w:firstLine="0"/>
        <w:rPr>
          <w:rFonts w:ascii="Times" w:hAnsi="Times"/>
          <w:lang w:val="en-US"/>
        </w:rPr>
      </w:pPr>
    </w:p>
    <w:p w14:paraId="7D3385B9" w14:textId="77777777" w:rsidR="00706061" w:rsidRPr="00CB5B57" w:rsidRDefault="00706061" w:rsidP="00706061">
      <w:pPr>
        <w:pStyle w:val="ListParagraph"/>
        <w:numPr>
          <w:ilvl w:val="0"/>
          <w:numId w:val="5"/>
        </w:numPr>
        <w:rPr>
          <w:rFonts w:ascii="Times" w:hAnsi="Times"/>
          <w:lang w:val="en-US"/>
        </w:rPr>
      </w:pPr>
      <w:r w:rsidRPr="00CB5B57">
        <w:rPr>
          <w:rFonts w:ascii="Times" w:hAnsi="Times"/>
          <w:b/>
          <w:bCs/>
          <w:lang w:val="en-US"/>
        </w:rPr>
        <w:t>C5.0</w:t>
      </w:r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yra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tikslesnis</w:t>
      </w:r>
      <w:proofErr w:type="spellEnd"/>
      <w:r w:rsidRPr="00CB5B57">
        <w:rPr>
          <w:rFonts w:ascii="Times" w:hAnsi="Times"/>
          <w:lang w:val="en-US"/>
        </w:rPr>
        <w:t xml:space="preserve">, </w:t>
      </w:r>
      <w:proofErr w:type="spellStart"/>
      <w:r w:rsidRPr="00CB5B57">
        <w:rPr>
          <w:rFonts w:ascii="Times" w:hAnsi="Times"/>
          <w:lang w:val="en-US"/>
        </w:rPr>
        <w:t>naudoja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mažiau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atminties</w:t>
      </w:r>
      <w:proofErr w:type="spellEnd"/>
      <w:r w:rsidRPr="00CB5B57">
        <w:rPr>
          <w:rFonts w:ascii="Times" w:hAnsi="Times"/>
          <w:lang w:val="en-US"/>
        </w:rPr>
        <w:t>.</w:t>
      </w:r>
    </w:p>
    <w:p w14:paraId="3C9DFDF9" w14:textId="77777777" w:rsidR="00706061" w:rsidRPr="00CB5B57" w:rsidRDefault="00706061" w:rsidP="00706061">
      <w:pPr>
        <w:ind w:firstLine="0"/>
        <w:rPr>
          <w:rFonts w:ascii="Times" w:hAnsi="Times"/>
          <w:lang w:val="en-US"/>
        </w:rPr>
      </w:pPr>
    </w:p>
    <w:p w14:paraId="1425055D" w14:textId="77777777" w:rsidR="00706061" w:rsidRPr="00CB5B57" w:rsidRDefault="00706061" w:rsidP="00706061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CB5B57">
        <w:rPr>
          <w:rFonts w:ascii="Times" w:hAnsi="Times"/>
          <w:b/>
          <w:bCs/>
          <w:lang w:val="en-US"/>
        </w:rPr>
        <w:t xml:space="preserve">CART </w:t>
      </w:r>
      <w:proofErr w:type="spellStart"/>
      <w:r w:rsidRPr="00CB5B57">
        <w:rPr>
          <w:rFonts w:ascii="Times" w:hAnsi="Times"/>
          <w:lang w:val="en-US"/>
        </w:rPr>
        <w:t>panašus</w:t>
      </w:r>
      <w:proofErr w:type="spellEnd"/>
      <w:r w:rsidRPr="00CB5B57">
        <w:rPr>
          <w:rFonts w:ascii="Times" w:hAnsi="Times"/>
          <w:lang w:val="en-US"/>
        </w:rPr>
        <w:t xml:space="preserve"> į C4.5, </w:t>
      </w:r>
      <w:proofErr w:type="spellStart"/>
      <w:r w:rsidRPr="00CB5B57">
        <w:rPr>
          <w:rFonts w:ascii="Times" w:hAnsi="Times"/>
          <w:lang w:val="en-US"/>
        </w:rPr>
        <w:t>iš</w:t>
      </w:r>
      <w:r w:rsidRPr="00CB5B57">
        <w:rPr>
          <w:rFonts w:ascii="Times" w:hAnsi="Times"/>
        </w:rPr>
        <w:t>vestyje</w:t>
      </w:r>
      <w:proofErr w:type="spellEnd"/>
      <w:r w:rsidRPr="00CB5B57">
        <w:rPr>
          <w:rFonts w:ascii="Times" w:hAnsi="Times"/>
        </w:rPr>
        <w:t xml:space="preserve"> palaiko skaitines reikšmes.</w:t>
      </w:r>
    </w:p>
    <w:p w14:paraId="6B4B7455" w14:textId="77777777" w:rsidR="00706061" w:rsidRPr="00CB5B57" w:rsidRDefault="00706061" w:rsidP="00706061">
      <w:pPr>
        <w:ind w:firstLine="0"/>
        <w:rPr>
          <w:rFonts w:ascii="Times" w:hAnsi="Times"/>
        </w:rPr>
      </w:pPr>
    </w:p>
    <w:p w14:paraId="48BADFE2" w14:textId="77777777" w:rsidR="00706061" w:rsidRPr="00CB5B57" w:rsidRDefault="00706061" w:rsidP="00706061">
      <w:pPr>
        <w:ind w:firstLine="0"/>
        <w:rPr>
          <w:rFonts w:ascii="Times" w:hAnsi="Times"/>
        </w:rPr>
      </w:pPr>
    </w:p>
    <w:p w14:paraId="442BB672" w14:textId="77777777" w:rsidR="00706061" w:rsidRPr="00CB5B57" w:rsidRDefault="00706061" w:rsidP="00706061">
      <w:pPr>
        <w:ind w:firstLine="0"/>
        <w:rPr>
          <w:rFonts w:ascii="Times" w:hAnsi="Times"/>
        </w:rPr>
      </w:pPr>
      <w:r w:rsidRPr="00CB5B57">
        <w:rPr>
          <w:rFonts w:ascii="Times" w:hAnsi="Times"/>
        </w:rPr>
        <w:t xml:space="preserve">Medžio sudarymui naudosiu </w:t>
      </w:r>
      <w:r w:rsidRPr="00CB5B57">
        <w:rPr>
          <w:rFonts w:ascii="Times" w:hAnsi="Times"/>
          <w:b/>
          <w:bCs/>
        </w:rPr>
        <w:t>CART</w:t>
      </w:r>
      <w:r w:rsidRPr="00CB5B57">
        <w:rPr>
          <w:rFonts w:ascii="Times" w:hAnsi="Times"/>
        </w:rPr>
        <w:t xml:space="preserve"> algoritmą, medžio dalinimui </w:t>
      </w:r>
      <w:r w:rsidRPr="00CB5B57">
        <w:rPr>
          <w:rFonts w:ascii="Times" w:hAnsi="Times"/>
          <w:b/>
          <w:bCs/>
        </w:rPr>
        <w:t>GINI</w:t>
      </w:r>
      <w:r w:rsidRPr="00CB5B57">
        <w:rPr>
          <w:rFonts w:ascii="Times" w:hAnsi="Times"/>
        </w:rPr>
        <w:t>.</w:t>
      </w:r>
    </w:p>
    <w:p w14:paraId="5C0308FB" w14:textId="710EDB2A" w:rsidR="00706061" w:rsidRPr="00CB5B57" w:rsidRDefault="00706061" w:rsidP="00706061">
      <w:pPr>
        <w:ind w:firstLine="0"/>
        <w:rPr>
          <w:rFonts w:ascii="Times" w:hAnsi="Times"/>
        </w:rPr>
      </w:pPr>
    </w:p>
    <w:p w14:paraId="61FAC3C1" w14:textId="3156FED0" w:rsidR="00706061" w:rsidRPr="00CB5B57" w:rsidRDefault="00706061" w:rsidP="00706061">
      <w:pPr>
        <w:ind w:firstLine="0"/>
        <w:rPr>
          <w:rFonts w:ascii="Times" w:hAnsi="Times"/>
          <w:lang w:val="en-US"/>
        </w:rPr>
      </w:pPr>
      <w:r w:rsidRPr="00CB5B57">
        <w:rPr>
          <w:rFonts w:ascii="Times" w:hAnsi="Times"/>
        </w:rPr>
        <w:t xml:space="preserve">Duomenų rinkinį dalinu į dvi dalis, </w:t>
      </w:r>
      <w:r w:rsidRPr="00CB5B57">
        <w:rPr>
          <w:rFonts w:ascii="Times" w:hAnsi="Times"/>
          <w:b/>
          <w:bCs/>
          <w:lang w:val="en-US"/>
        </w:rPr>
        <w:t xml:space="preserve">70% </w:t>
      </w:r>
      <w:proofErr w:type="spellStart"/>
      <w:r w:rsidRPr="00CB5B57">
        <w:rPr>
          <w:rFonts w:ascii="Times" w:hAnsi="Times"/>
          <w:b/>
          <w:bCs/>
          <w:lang w:val="en-US"/>
        </w:rPr>
        <w:t>mokymui</w:t>
      </w:r>
      <w:proofErr w:type="spellEnd"/>
      <w:r w:rsidRPr="00CB5B57">
        <w:rPr>
          <w:rFonts w:ascii="Times" w:hAnsi="Times"/>
          <w:b/>
          <w:bCs/>
          <w:lang w:val="en-US"/>
        </w:rPr>
        <w:t xml:space="preserve"> 30% </w:t>
      </w:r>
      <w:proofErr w:type="spellStart"/>
      <w:r w:rsidRPr="00CB5B57">
        <w:rPr>
          <w:rFonts w:ascii="Times" w:hAnsi="Times"/>
          <w:b/>
          <w:bCs/>
          <w:lang w:val="en-US"/>
        </w:rPr>
        <w:t>testavimui</w:t>
      </w:r>
      <w:proofErr w:type="spellEnd"/>
      <w:r w:rsidRPr="00CB5B57">
        <w:rPr>
          <w:rFonts w:ascii="Times" w:hAnsi="Times"/>
          <w:lang w:val="en-US"/>
        </w:rPr>
        <w:t>.</w:t>
      </w:r>
    </w:p>
    <w:p w14:paraId="717A3332" w14:textId="780B09DC" w:rsidR="00706061" w:rsidRPr="00CB5B57" w:rsidRDefault="00706061" w:rsidP="00706061">
      <w:pPr>
        <w:ind w:firstLine="0"/>
        <w:rPr>
          <w:rFonts w:ascii="Times" w:hAnsi="Times"/>
          <w:lang w:val="en-US"/>
        </w:rPr>
      </w:pPr>
    </w:p>
    <w:p w14:paraId="5A863122" w14:textId="44165058" w:rsidR="00706061" w:rsidRPr="00CB5B57" w:rsidRDefault="00706061" w:rsidP="00706061">
      <w:pPr>
        <w:ind w:firstLine="0"/>
        <w:rPr>
          <w:rFonts w:ascii="Times" w:hAnsi="Times"/>
          <w:lang w:val="en-LT"/>
        </w:rPr>
      </w:pPr>
      <w:r w:rsidRPr="00AB63DC">
        <w:rPr>
          <w:rFonts w:ascii="Times" w:hAnsi="Times"/>
          <w:lang w:val="en-LT"/>
        </w:rPr>
        <w:t xml:space="preserve">Pasirenku </w:t>
      </w:r>
      <w:r w:rsidRPr="00AB63DC">
        <w:rPr>
          <w:rFonts w:ascii="Times" w:hAnsi="Times"/>
          <w:b/>
          <w:bCs/>
          <w:lang w:val="en-LT"/>
        </w:rPr>
        <w:t>"Drug"</w:t>
      </w:r>
      <w:r w:rsidRPr="00AB63DC">
        <w:rPr>
          <w:rFonts w:ascii="Times" w:hAnsi="Times"/>
          <w:lang w:val="en-LT"/>
        </w:rPr>
        <w:t xml:space="preserve"> kaip prognozuojamą atributą. Jo </w:t>
      </w:r>
      <w:r w:rsidRPr="00AB63DC">
        <w:rPr>
          <w:rFonts w:ascii="Times" w:hAnsi="Times"/>
          <w:b/>
          <w:bCs/>
          <w:lang w:val="en-LT"/>
        </w:rPr>
        <w:t>kardinalumas 5</w:t>
      </w:r>
    </w:p>
    <w:p w14:paraId="3DC5DCA7" w14:textId="77777777" w:rsidR="00706061" w:rsidRPr="00CB5B57" w:rsidRDefault="00706061" w:rsidP="00706061">
      <w:pPr>
        <w:ind w:firstLine="0"/>
        <w:rPr>
          <w:rFonts w:ascii="Times" w:hAnsi="Times"/>
        </w:rPr>
      </w:pPr>
    </w:p>
    <w:p w14:paraId="0388C726" w14:textId="73AF9F31" w:rsidR="00AB7416" w:rsidRPr="00CB5B57" w:rsidRDefault="00706061" w:rsidP="00706061">
      <w:pPr>
        <w:ind w:firstLine="0"/>
        <w:rPr>
          <w:rFonts w:ascii="Times" w:hAnsi="Times"/>
          <w:lang w:val="en-US"/>
        </w:rPr>
      </w:pPr>
      <w:hyperlink r:id="rId15" w:history="1">
        <w:r w:rsidRPr="00CB5B57">
          <w:rPr>
            <w:rStyle w:val="Hyperlink"/>
            <w:rFonts w:ascii="Times" w:hAnsi="Times"/>
            <w:lang w:val="en-US"/>
          </w:rPr>
          <w:t>https://scikit-learn.org/stable/modules/generated/sklearn.tree.DecisionTreeClassifier.html</w:t>
        </w:r>
      </w:hyperlink>
    </w:p>
    <w:p w14:paraId="6483FDCD" w14:textId="1A88FF1A" w:rsidR="00AB7416" w:rsidRPr="00CB5B57" w:rsidRDefault="00CC1F9F" w:rsidP="00CC1F9F">
      <w:pPr>
        <w:ind w:firstLine="0"/>
        <w:jc w:val="left"/>
        <w:rPr>
          <w:rFonts w:ascii="Times" w:hAnsi="Times"/>
        </w:rPr>
      </w:pPr>
      <w:r w:rsidRPr="00CB5B57">
        <w:rPr>
          <w:rFonts w:ascii="Times" w:hAnsi="Times"/>
        </w:rPr>
        <w:br w:type="page"/>
      </w:r>
    </w:p>
    <w:p w14:paraId="611CE394" w14:textId="52AFD39E" w:rsidR="00CC1F9F" w:rsidRPr="00CB5B57" w:rsidRDefault="00CC1F9F" w:rsidP="00CC1F9F">
      <w:pPr>
        <w:pStyle w:val="Heading2"/>
        <w:rPr>
          <w:rFonts w:ascii="Times" w:hAnsi="Times"/>
        </w:rPr>
      </w:pPr>
      <w:bookmarkStart w:id="4" w:name="_Toc118452411"/>
      <w:r w:rsidRPr="00CB5B57">
        <w:rPr>
          <w:rFonts w:ascii="Times" w:hAnsi="Times"/>
        </w:rPr>
        <w:lastRenderedPageBreak/>
        <w:t>Medis (1)</w:t>
      </w:r>
      <w:bookmarkEnd w:id="4"/>
    </w:p>
    <w:p w14:paraId="4305C4E9" w14:textId="3E56489D" w:rsidR="00CC1F9F" w:rsidRPr="00CB5B57" w:rsidRDefault="00CC1F9F" w:rsidP="00CC1F9F">
      <w:pPr>
        <w:rPr>
          <w:rFonts w:ascii="Times" w:hAnsi="Times"/>
        </w:rPr>
      </w:pPr>
    </w:p>
    <w:p w14:paraId="7E7F8073" w14:textId="57B59BE1" w:rsidR="00CC1F9F" w:rsidRPr="00CB5B57" w:rsidRDefault="00CC1F9F" w:rsidP="00CC1F9F">
      <w:pPr>
        <w:rPr>
          <w:rFonts w:ascii="Times" w:hAnsi="Times"/>
          <w:lang w:val="en-US"/>
        </w:rPr>
      </w:pPr>
      <w:r w:rsidRPr="00CB5B57">
        <w:rPr>
          <w:rFonts w:ascii="Times" w:hAnsi="Times"/>
        </w:rPr>
        <w:t>Medžio gylis: 4</w:t>
      </w:r>
    </w:p>
    <w:p w14:paraId="6D29F75A" w14:textId="7D840F42" w:rsidR="00CC1F9F" w:rsidRPr="00CB5B57" w:rsidRDefault="00CC1F9F" w:rsidP="00CC1F9F">
      <w:pPr>
        <w:rPr>
          <w:rFonts w:ascii="Times" w:hAnsi="Times"/>
          <w:lang w:val="en-US"/>
        </w:rPr>
      </w:pPr>
    </w:p>
    <w:p w14:paraId="4E4A595A" w14:textId="011162F5" w:rsidR="00CC1F9F" w:rsidRPr="00CB5B57" w:rsidRDefault="00CC1F9F" w:rsidP="00CC1F9F">
      <w:pPr>
        <w:rPr>
          <w:rFonts w:ascii="Times" w:hAnsi="Times"/>
          <w:lang w:val="en-US"/>
        </w:rPr>
      </w:pPr>
      <w:r w:rsidRPr="00CB5B57">
        <w:rPr>
          <w:rFonts w:ascii="Times" w:hAnsi="Times"/>
          <w:lang w:val="en-US"/>
        </w:rPr>
        <w:t>Lap</w:t>
      </w:r>
      <w:r w:rsidRPr="00CB5B57">
        <w:rPr>
          <w:rFonts w:ascii="Times" w:hAnsi="Times"/>
        </w:rPr>
        <w:t xml:space="preserve">ų skaičius: </w:t>
      </w:r>
      <w:r w:rsidRPr="00CB5B57">
        <w:rPr>
          <w:rFonts w:ascii="Times" w:hAnsi="Times"/>
          <w:lang w:val="en-US"/>
        </w:rPr>
        <w:t>6</w:t>
      </w:r>
    </w:p>
    <w:p w14:paraId="1FDBF4D3" w14:textId="77777777" w:rsidR="00CC1F9F" w:rsidRPr="00CB5B57" w:rsidRDefault="00CC1F9F" w:rsidP="00CC1F9F">
      <w:pPr>
        <w:rPr>
          <w:rFonts w:ascii="Times" w:hAnsi="Times"/>
          <w:lang w:val="en-US"/>
        </w:rPr>
      </w:pPr>
    </w:p>
    <w:p w14:paraId="5C8CE3FD" w14:textId="5AC9B332" w:rsidR="00CC1F9F" w:rsidRPr="00CB5B57" w:rsidRDefault="00CC1F9F" w:rsidP="00CC1F9F">
      <w:p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Tikslumas</w:t>
      </w:r>
      <w:proofErr w:type="spellEnd"/>
      <w:r w:rsidRPr="00CB5B57">
        <w:rPr>
          <w:rFonts w:ascii="Times" w:hAnsi="Times"/>
          <w:lang w:val="en-US"/>
        </w:rPr>
        <w:t>: 100%</w:t>
      </w:r>
    </w:p>
    <w:p w14:paraId="0E884131" w14:textId="6758B34E" w:rsidR="00AB7416" w:rsidRPr="00CB5B57" w:rsidRDefault="00CC1F9F" w:rsidP="00AB7416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drawing>
          <wp:anchor distT="0" distB="0" distL="114300" distR="114300" simplePos="0" relativeHeight="251670528" behindDoc="0" locked="0" layoutInCell="1" allowOverlap="1" wp14:anchorId="3E7FF521" wp14:editId="0FF075E6">
            <wp:simplePos x="0" y="0"/>
            <wp:positionH relativeFrom="column">
              <wp:posOffset>1264743</wp:posOffset>
            </wp:positionH>
            <wp:positionV relativeFrom="paragraph">
              <wp:posOffset>148590</wp:posOffset>
            </wp:positionV>
            <wp:extent cx="3650105" cy="3639615"/>
            <wp:effectExtent l="0" t="0" r="0" b="5715"/>
            <wp:wrapTopAndBottom/>
            <wp:docPr id="41" name="Picture 4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105" cy="363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5509B" w14:textId="3F50C0F6" w:rsidR="00CC1F9F" w:rsidRPr="00CB5B57" w:rsidRDefault="00CC1F9F" w:rsidP="00CC1F9F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Lyginami tikri duomenys su atspėtais:</w:t>
      </w:r>
    </w:p>
    <w:p w14:paraId="2DF752F8" w14:textId="77777777" w:rsidR="00CC1F9F" w:rsidRPr="00CB5B57" w:rsidRDefault="00CC1F9F" w:rsidP="00CC1F9F">
      <w:pPr>
        <w:pStyle w:val="Programostekstas"/>
        <w:jc w:val="center"/>
        <w:rPr>
          <w:rFonts w:ascii="Times" w:hAnsi="Times"/>
        </w:rPr>
      </w:pPr>
    </w:p>
    <w:p w14:paraId="4CF5F8C0" w14:textId="18076620" w:rsidR="003A27CE" w:rsidRPr="00CB5B57" w:rsidRDefault="00CC1F9F" w:rsidP="00CC1F9F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0A2B31CE" wp14:editId="08D84299">
            <wp:extent cx="1971206" cy="1630998"/>
            <wp:effectExtent l="0" t="0" r="0" b="0"/>
            <wp:docPr id="42" name="Picture 4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546" cy="16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B69" w14:textId="7987F76A" w:rsidR="00CC1F9F" w:rsidRPr="00CB5B57" w:rsidRDefault="00CC1F9F" w:rsidP="00CC1F9F">
      <w:pPr>
        <w:pStyle w:val="Programostekstas"/>
        <w:jc w:val="center"/>
        <w:rPr>
          <w:rFonts w:ascii="Times" w:hAnsi="Times"/>
        </w:rPr>
      </w:pPr>
    </w:p>
    <w:p w14:paraId="702B897A" w14:textId="185FD5DB" w:rsidR="00CC1F9F" w:rsidRPr="00CB5B57" w:rsidRDefault="00CC1F9F" w:rsidP="00CC1F9F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Sumaišymo matrica:</w:t>
      </w:r>
    </w:p>
    <w:p w14:paraId="1354B81E" w14:textId="21E92E1D" w:rsidR="003A27CE" w:rsidRPr="00CB5B57" w:rsidRDefault="00CC1F9F" w:rsidP="00CC1F9F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099ACF6D" wp14:editId="1DBDF8DE">
            <wp:extent cx="2183742" cy="1888761"/>
            <wp:effectExtent l="0" t="0" r="1270" b="381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96" cy="18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0CA0" w14:textId="77777777" w:rsidR="00AB7416" w:rsidRPr="00CB5B57" w:rsidRDefault="00AB7416" w:rsidP="00AB7416">
      <w:pPr>
        <w:pStyle w:val="Programostekstas"/>
        <w:rPr>
          <w:rFonts w:ascii="Times" w:hAnsi="Times"/>
        </w:rPr>
      </w:pPr>
    </w:p>
    <w:p w14:paraId="36A3CF58" w14:textId="3DC5CB3E" w:rsidR="00CC1F9F" w:rsidRPr="00CB5B57" w:rsidRDefault="00AB7416" w:rsidP="00CC1F9F">
      <w:pPr>
        <w:pStyle w:val="Heading2"/>
        <w:rPr>
          <w:rFonts w:ascii="Times" w:hAnsi="Times"/>
        </w:rPr>
      </w:pPr>
      <w:r w:rsidRPr="00CB5B57">
        <w:rPr>
          <w:rFonts w:ascii="Times" w:hAnsi="Times"/>
        </w:rPr>
        <w:br w:type="page"/>
      </w:r>
      <w:bookmarkStart w:id="5" w:name="_Toc118452412"/>
      <w:r w:rsidR="00CC1F9F" w:rsidRPr="00CB5B57">
        <w:rPr>
          <w:rFonts w:ascii="Times" w:hAnsi="Times"/>
        </w:rPr>
        <w:lastRenderedPageBreak/>
        <w:t>Medis</w:t>
      </w:r>
      <w:r w:rsidR="00CC1F9F" w:rsidRPr="00CB5B57">
        <w:rPr>
          <w:rFonts w:ascii="Times" w:hAnsi="Times"/>
        </w:rPr>
        <w:t xml:space="preserve"> (2</w:t>
      </w:r>
      <w:r w:rsidR="00CC1F9F" w:rsidRPr="00CB5B57">
        <w:rPr>
          <w:rFonts w:ascii="Times" w:hAnsi="Times"/>
        </w:rPr>
        <w:t>)</w:t>
      </w:r>
      <w:bookmarkEnd w:id="5"/>
    </w:p>
    <w:p w14:paraId="455622F5" w14:textId="77777777" w:rsidR="00CC1F9F" w:rsidRPr="00CB5B57" w:rsidRDefault="00CC1F9F" w:rsidP="00CC1F9F">
      <w:pPr>
        <w:rPr>
          <w:rFonts w:ascii="Times" w:hAnsi="Times"/>
        </w:rPr>
      </w:pPr>
    </w:p>
    <w:p w14:paraId="1487EF7E" w14:textId="1AF49E6E" w:rsidR="00CC1F9F" w:rsidRPr="00CB5B57" w:rsidRDefault="00CC1F9F" w:rsidP="00CC1F9F">
      <w:pPr>
        <w:rPr>
          <w:rFonts w:ascii="Times" w:hAnsi="Times"/>
          <w:lang w:val="en-US"/>
        </w:rPr>
      </w:pPr>
      <w:r w:rsidRPr="00CB5B57">
        <w:rPr>
          <w:rFonts w:ascii="Times" w:hAnsi="Times"/>
        </w:rPr>
        <w:t xml:space="preserve">Medžio gylis: </w:t>
      </w:r>
      <w:r w:rsidR="00A2178C" w:rsidRPr="00CB5B57">
        <w:rPr>
          <w:rFonts w:ascii="Times" w:hAnsi="Times"/>
        </w:rPr>
        <w:t>3</w:t>
      </w:r>
    </w:p>
    <w:p w14:paraId="3DFB6A1F" w14:textId="77777777" w:rsidR="00CC1F9F" w:rsidRPr="00CB5B57" w:rsidRDefault="00CC1F9F" w:rsidP="00CC1F9F">
      <w:pPr>
        <w:rPr>
          <w:rFonts w:ascii="Times" w:hAnsi="Times"/>
          <w:lang w:val="en-US"/>
        </w:rPr>
      </w:pPr>
    </w:p>
    <w:p w14:paraId="71230DB0" w14:textId="73C73262" w:rsidR="00CC1F9F" w:rsidRPr="00CB5B57" w:rsidRDefault="00CC1F9F" w:rsidP="00CC1F9F">
      <w:pPr>
        <w:rPr>
          <w:rFonts w:ascii="Times" w:hAnsi="Times"/>
          <w:lang w:val="en-US"/>
        </w:rPr>
      </w:pPr>
      <w:r w:rsidRPr="00CB5B57">
        <w:rPr>
          <w:rFonts w:ascii="Times" w:hAnsi="Times"/>
          <w:lang w:val="en-US"/>
        </w:rPr>
        <w:t>Lap</w:t>
      </w:r>
      <w:r w:rsidRPr="00CB5B57">
        <w:rPr>
          <w:rFonts w:ascii="Times" w:hAnsi="Times"/>
        </w:rPr>
        <w:t xml:space="preserve">ų skaičius: </w:t>
      </w:r>
      <w:r w:rsidR="00317960" w:rsidRPr="00CB5B57">
        <w:rPr>
          <w:rFonts w:ascii="Times" w:hAnsi="Times"/>
          <w:lang w:val="en-US"/>
        </w:rPr>
        <w:t>5</w:t>
      </w:r>
    </w:p>
    <w:p w14:paraId="68D0FE63" w14:textId="77777777" w:rsidR="00CC1F9F" w:rsidRPr="00CB5B57" w:rsidRDefault="00CC1F9F" w:rsidP="00CC1F9F">
      <w:pPr>
        <w:rPr>
          <w:rFonts w:ascii="Times" w:hAnsi="Times"/>
          <w:lang w:val="en-US"/>
        </w:rPr>
      </w:pPr>
    </w:p>
    <w:p w14:paraId="34BC1A12" w14:textId="625FE943" w:rsidR="00CC1F9F" w:rsidRDefault="00CC1F9F" w:rsidP="00CC1F9F">
      <w:p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Tikslumas</w:t>
      </w:r>
      <w:proofErr w:type="spellEnd"/>
      <w:r w:rsidRPr="00CB5B57">
        <w:rPr>
          <w:rFonts w:ascii="Times" w:hAnsi="Times"/>
          <w:lang w:val="en-US"/>
        </w:rPr>
        <w:t xml:space="preserve">: </w:t>
      </w:r>
      <w:r w:rsidR="00A2178C" w:rsidRPr="00CB5B57">
        <w:rPr>
          <w:rFonts w:ascii="Times" w:hAnsi="Times"/>
          <w:lang w:val="en-US"/>
        </w:rPr>
        <w:t>9</w:t>
      </w:r>
      <w:r w:rsidRPr="00CB5B57">
        <w:rPr>
          <w:rFonts w:ascii="Times" w:hAnsi="Times"/>
          <w:lang w:val="en-US"/>
        </w:rPr>
        <w:t>0%</w:t>
      </w:r>
    </w:p>
    <w:p w14:paraId="4395B54F" w14:textId="6484B0AC" w:rsidR="00067445" w:rsidRDefault="00067445" w:rsidP="00CC1F9F">
      <w:pPr>
        <w:rPr>
          <w:rFonts w:ascii="Times" w:hAnsi="Times"/>
          <w:lang w:val="en-US"/>
        </w:rPr>
      </w:pPr>
    </w:p>
    <w:p w14:paraId="1B213ACA" w14:textId="2D9A3796" w:rsidR="00067445" w:rsidRPr="00067445" w:rsidRDefault="00067445" w:rsidP="00CC1F9F">
      <w:pPr>
        <w:rPr>
          <w:rFonts w:ascii="Times" w:hAnsi="Times"/>
          <w:lang w:val="en-US"/>
        </w:rPr>
      </w:pPr>
      <w:r w:rsidRPr="00CB5B57">
        <w:rPr>
          <w:rFonts w:ascii="Times" w:hAnsi="Times"/>
          <w:noProof/>
        </w:rPr>
        <w:drawing>
          <wp:anchor distT="0" distB="0" distL="114300" distR="114300" simplePos="0" relativeHeight="251671552" behindDoc="0" locked="0" layoutInCell="1" allowOverlap="1" wp14:anchorId="00C6C087" wp14:editId="44AACC23">
            <wp:simplePos x="0" y="0"/>
            <wp:positionH relativeFrom="column">
              <wp:posOffset>1774825</wp:posOffset>
            </wp:positionH>
            <wp:positionV relativeFrom="paragraph">
              <wp:posOffset>214036</wp:posOffset>
            </wp:positionV>
            <wp:extent cx="2720340" cy="2665730"/>
            <wp:effectExtent l="0" t="0" r="0" b="1270"/>
            <wp:wrapTopAndBottom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" w:hAnsi="Times"/>
          <w:lang w:val="en-US"/>
        </w:rPr>
        <w:t>Trukmė</w:t>
      </w:r>
      <w:proofErr w:type="spellEnd"/>
      <w:r w:rsidR="00D5362F">
        <w:rPr>
          <w:rFonts w:ascii="Times" w:hAnsi="Times"/>
        </w:rPr>
        <w:t xml:space="preserve">: </w:t>
      </w:r>
      <w:r>
        <w:rPr>
          <w:rFonts w:ascii="Times" w:hAnsi="Times"/>
          <w:lang w:val="en-US"/>
        </w:rPr>
        <w:t>0.2s</w:t>
      </w:r>
    </w:p>
    <w:p w14:paraId="2F40F2EA" w14:textId="1FAF1B70" w:rsidR="00CC1F9F" w:rsidRPr="00CB5B57" w:rsidRDefault="00CC1F9F" w:rsidP="00CC1F9F">
      <w:pPr>
        <w:pStyle w:val="Programostekstas"/>
        <w:rPr>
          <w:rFonts w:ascii="Times" w:hAnsi="Times"/>
        </w:rPr>
      </w:pPr>
    </w:p>
    <w:p w14:paraId="32F39AC3" w14:textId="004EA2ED" w:rsidR="00CC1F9F" w:rsidRPr="00CB5B57" w:rsidRDefault="00CC1F9F" w:rsidP="00F74B24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Lyginami tikri duomenys su atspėtais:</w:t>
      </w:r>
    </w:p>
    <w:p w14:paraId="46850C79" w14:textId="096DF62B" w:rsidR="00CC1F9F" w:rsidRPr="00CB5B57" w:rsidRDefault="00F74B24" w:rsidP="00CC1F9F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5A8986D8" wp14:editId="197EE4B6">
            <wp:extent cx="1805997" cy="1543987"/>
            <wp:effectExtent l="0" t="0" r="0" b="5715"/>
            <wp:docPr id="47" name="Picture 4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364" cy="15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B6E" w14:textId="77777777" w:rsidR="00CC1F9F" w:rsidRPr="00CB5B57" w:rsidRDefault="00CC1F9F" w:rsidP="00CC1F9F">
      <w:pPr>
        <w:pStyle w:val="Programostekstas"/>
        <w:jc w:val="center"/>
        <w:rPr>
          <w:rFonts w:ascii="Times" w:hAnsi="Times"/>
        </w:rPr>
      </w:pPr>
    </w:p>
    <w:p w14:paraId="1926B41F" w14:textId="15A244C4" w:rsidR="00CC1F9F" w:rsidRPr="00CB5B57" w:rsidRDefault="00CC1F9F" w:rsidP="00CC1F9F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Sumaišymo matrica:</w:t>
      </w:r>
    </w:p>
    <w:p w14:paraId="0D34D345" w14:textId="08C34FAC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7AA7DABE" wp14:editId="147F9460">
            <wp:extent cx="3387777" cy="2921443"/>
            <wp:effectExtent l="0" t="0" r="3175" b="0"/>
            <wp:docPr id="48" name="Picture 48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squar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111" cy="29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2192" w14:textId="3018BEB3" w:rsidR="00992411" w:rsidRPr="00CB5B57" w:rsidRDefault="00992411">
      <w:pPr>
        <w:ind w:firstLine="0"/>
        <w:jc w:val="left"/>
        <w:rPr>
          <w:rFonts w:ascii="Times" w:hAnsi="Times"/>
          <w:sz w:val="20"/>
        </w:rPr>
      </w:pPr>
      <w:r w:rsidRPr="00CB5B57">
        <w:rPr>
          <w:rFonts w:ascii="Times" w:hAnsi="Times"/>
        </w:rPr>
        <w:br w:type="page"/>
      </w:r>
    </w:p>
    <w:p w14:paraId="21E4AD96" w14:textId="0EDCF855" w:rsidR="00992411" w:rsidRPr="00CB5B57" w:rsidRDefault="00992411" w:rsidP="00992411">
      <w:pPr>
        <w:pStyle w:val="Heading2"/>
        <w:rPr>
          <w:rFonts w:ascii="Times" w:hAnsi="Times"/>
        </w:rPr>
      </w:pPr>
      <w:bookmarkStart w:id="6" w:name="_Toc118452413"/>
      <w:r w:rsidRPr="00CB5B57">
        <w:rPr>
          <w:rFonts w:ascii="Times" w:hAnsi="Times"/>
        </w:rPr>
        <w:lastRenderedPageBreak/>
        <w:t>Medis (</w:t>
      </w:r>
      <w:r w:rsidRPr="00CB5B57">
        <w:rPr>
          <w:rFonts w:ascii="Times" w:hAnsi="Times"/>
        </w:rPr>
        <w:t>3</w:t>
      </w:r>
      <w:r w:rsidRPr="00CB5B57">
        <w:rPr>
          <w:rFonts w:ascii="Times" w:hAnsi="Times"/>
        </w:rPr>
        <w:t>)</w:t>
      </w:r>
      <w:bookmarkEnd w:id="6"/>
    </w:p>
    <w:p w14:paraId="5CE41D72" w14:textId="77777777" w:rsidR="00992411" w:rsidRPr="00CB5B57" w:rsidRDefault="00992411" w:rsidP="00992411">
      <w:pPr>
        <w:rPr>
          <w:rFonts w:ascii="Times" w:hAnsi="Times"/>
        </w:rPr>
      </w:pPr>
    </w:p>
    <w:p w14:paraId="364A82F8" w14:textId="1348876B" w:rsidR="00992411" w:rsidRPr="00CB5B57" w:rsidRDefault="00992411" w:rsidP="00992411">
      <w:pPr>
        <w:rPr>
          <w:rFonts w:ascii="Times" w:hAnsi="Times"/>
          <w:lang w:val="en-US"/>
        </w:rPr>
      </w:pPr>
      <w:r w:rsidRPr="00CB5B57">
        <w:rPr>
          <w:rFonts w:ascii="Times" w:hAnsi="Times"/>
        </w:rPr>
        <w:t xml:space="preserve">Medžio gylis: </w:t>
      </w:r>
      <w:r w:rsidRPr="00CB5B57">
        <w:rPr>
          <w:rFonts w:ascii="Times" w:hAnsi="Times"/>
        </w:rPr>
        <w:t>2</w:t>
      </w:r>
    </w:p>
    <w:p w14:paraId="638F34CA" w14:textId="77777777" w:rsidR="00992411" w:rsidRPr="00CB5B57" w:rsidRDefault="00992411" w:rsidP="00992411">
      <w:pPr>
        <w:rPr>
          <w:rFonts w:ascii="Times" w:hAnsi="Times"/>
          <w:lang w:val="en-US"/>
        </w:rPr>
      </w:pPr>
    </w:p>
    <w:p w14:paraId="07E91B47" w14:textId="6764BDAB" w:rsidR="00992411" w:rsidRPr="00CB5B57" w:rsidRDefault="00992411" w:rsidP="00992411">
      <w:pPr>
        <w:rPr>
          <w:rFonts w:ascii="Times" w:hAnsi="Times"/>
          <w:lang w:val="en-US"/>
        </w:rPr>
      </w:pPr>
      <w:r w:rsidRPr="00CB5B57">
        <w:rPr>
          <w:rFonts w:ascii="Times" w:hAnsi="Times"/>
          <w:lang w:val="en-US"/>
        </w:rPr>
        <w:t>Lap</w:t>
      </w:r>
      <w:r w:rsidRPr="00CB5B57">
        <w:rPr>
          <w:rFonts w:ascii="Times" w:hAnsi="Times"/>
        </w:rPr>
        <w:t xml:space="preserve">ų skaičius: </w:t>
      </w:r>
      <w:r w:rsidRPr="00CB5B57">
        <w:rPr>
          <w:rFonts w:ascii="Times" w:hAnsi="Times"/>
          <w:lang w:val="en-US"/>
        </w:rPr>
        <w:t>3</w:t>
      </w:r>
    </w:p>
    <w:p w14:paraId="14C829DE" w14:textId="77777777" w:rsidR="00992411" w:rsidRPr="00CB5B57" w:rsidRDefault="00992411" w:rsidP="00992411">
      <w:pPr>
        <w:rPr>
          <w:rFonts w:ascii="Times" w:hAnsi="Times"/>
          <w:lang w:val="en-US"/>
        </w:rPr>
      </w:pPr>
    </w:p>
    <w:p w14:paraId="7EEA64CC" w14:textId="3607383A" w:rsidR="00992411" w:rsidRDefault="00992411" w:rsidP="00D5362F">
      <w:p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Tikslumas</w:t>
      </w:r>
      <w:proofErr w:type="spellEnd"/>
      <w:r w:rsidRPr="00CB5B57">
        <w:rPr>
          <w:rFonts w:ascii="Times" w:hAnsi="Times"/>
          <w:lang w:val="en-US"/>
        </w:rPr>
        <w:t xml:space="preserve">: </w:t>
      </w:r>
      <w:r w:rsidRPr="00CB5B57">
        <w:rPr>
          <w:rFonts w:ascii="Times" w:hAnsi="Times"/>
          <w:lang w:val="en-US"/>
        </w:rPr>
        <w:t>85</w:t>
      </w:r>
      <w:r w:rsidRPr="00CB5B57">
        <w:rPr>
          <w:rFonts w:ascii="Times" w:hAnsi="Times"/>
          <w:lang w:val="en-US"/>
        </w:rPr>
        <w:t>%</w:t>
      </w:r>
    </w:p>
    <w:p w14:paraId="4E04EC93" w14:textId="2DF4A5A2" w:rsidR="00D5362F" w:rsidRDefault="00D5362F" w:rsidP="00D5362F">
      <w:pPr>
        <w:rPr>
          <w:rFonts w:ascii="Times" w:hAnsi="Times"/>
          <w:lang w:val="en-US"/>
        </w:rPr>
      </w:pPr>
    </w:p>
    <w:p w14:paraId="1D8316B7" w14:textId="6BBF1B6B" w:rsidR="00D5362F" w:rsidRPr="00D5362F" w:rsidRDefault="00D5362F" w:rsidP="00D5362F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Trukm</w:t>
      </w:r>
      <w:proofErr w:type="spellEnd"/>
      <w:r>
        <w:rPr>
          <w:rFonts w:ascii="Times" w:hAnsi="Times"/>
        </w:rPr>
        <w:t>ė: 0.2s</w:t>
      </w:r>
    </w:p>
    <w:p w14:paraId="2F5615CD" w14:textId="1DA847DC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5BD97798" wp14:editId="60A5F2AA">
            <wp:extent cx="2563318" cy="2563318"/>
            <wp:effectExtent l="0" t="0" r="2540" b="254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81" cy="25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CAF" w14:textId="273A2E48" w:rsidR="00992411" w:rsidRPr="00CB5B57" w:rsidRDefault="00992411" w:rsidP="00992411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Lyginami tikri duomenys su atspėtais:</w:t>
      </w:r>
    </w:p>
    <w:p w14:paraId="7E0E4A55" w14:textId="77777777" w:rsidR="00992411" w:rsidRPr="00CB5B57" w:rsidRDefault="00992411" w:rsidP="00992411">
      <w:pPr>
        <w:pStyle w:val="Programostekstas"/>
        <w:rPr>
          <w:rFonts w:ascii="Times" w:hAnsi="Times"/>
        </w:rPr>
      </w:pPr>
    </w:p>
    <w:p w14:paraId="4069B1BE" w14:textId="5EF1BE11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7B157A53" wp14:editId="1C39B739">
            <wp:extent cx="2158583" cy="1817174"/>
            <wp:effectExtent l="0" t="0" r="635" b="0"/>
            <wp:docPr id="53" name="Picture 5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966" cy="18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9A65" w14:textId="77777777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</w:p>
    <w:p w14:paraId="4433E7DD" w14:textId="77777777" w:rsidR="00992411" w:rsidRPr="00CB5B57" w:rsidRDefault="00992411" w:rsidP="00992411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Sumaišymo matrica:</w:t>
      </w:r>
    </w:p>
    <w:p w14:paraId="1652D497" w14:textId="72A69B12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</w:p>
    <w:p w14:paraId="405898A4" w14:textId="2FC43A34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7DB66B18" wp14:editId="75A02A36">
            <wp:extent cx="2691568" cy="2363994"/>
            <wp:effectExtent l="0" t="0" r="127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92" cy="23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A6FF" w14:textId="77777777" w:rsidR="00992411" w:rsidRPr="00CB5B57" w:rsidRDefault="00992411">
      <w:pPr>
        <w:ind w:firstLine="0"/>
        <w:jc w:val="left"/>
        <w:rPr>
          <w:rFonts w:ascii="Times" w:hAnsi="Times"/>
          <w:sz w:val="20"/>
        </w:rPr>
      </w:pPr>
      <w:r w:rsidRPr="00CB5B57">
        <w:rPr>
          <w:rFonts w:ascii="Times" w:hAnsi="Times"/>
        </w:rPr>
        <w:br w:type="page"/>
      </w:r>
    </w:p>
    <w:p w14:paraId="06571AAD" w14:textId="6EDB5F37" w:rsidR="00992411" w:rsidRPr="00CB5B57" w:rsidRDefault="00992411" w:rsidP="00992411">
      <w:pPr>
        <w:pStyle w:val="Heading2"/>
        <w:numPr>
          <w:ilvl w:val="1"/>
          <w:numId w:val="8"/>
        </w:numPr>
        <w:rPr>
          <w:rFonts w:ascii="Times" w:hAnsi="Times"/>
        </w:rPr>
      </w:pPr>
      <w:bookmarkStart w:id="7" w:name="_Toc118452414"/>
      <w:r w:rsidRPr="00CB5B57">
        <w:rPr>
          <w:rFonts w:ascii="Times" w:hAnsi="Times"/>
        </w:rPr>
        <w:lastRenderedPageBreak/>
        <w:t>Medis (</w:t>
      </w:r>
      <w:r w:rsidRPr="00CB5B57">
        <w:rPr>
          <w:rFonts w:ascii="Times" w:hAnsi="Times"/>
        </w:rPr>
        <w:t>4</w:t>
      </w:r>
      <w:r w:rsidRPr="00CB5B57">
        <w:rPr>
          <w:rFonts w:ascii="Times" w:hAnsi="Times"/>
        </w:rPr>
        <w:t>)</w:t>
      </w:r>
      <w:bookmarkEnd w:id="7"/>
    </w:p>
    <w:p w14:paraId="56A70F07" w14:textId="77777777" w:rsidR="00992411" w:rsidRPr="00CB5B57" w:rsidRDefault="00992411" w:rsidP="00992411">
      <w:pPr>
        <w:rPr>
          <w:rFonts w:ascii="Times" w:hAnsi="Times"/>
        </w:rPr>
      </w:pPr>
    </w:p>
    <w:p w14:paraId="61F85183" w14:textId="78ADC1D6" w:rsidR="00992411" w:rsidRPr="00CB5B57" w:rsidRDefault="00992411" w:rsidP="00992411">
      <w:pPr>
        <w:rPr>
          <w:rFonts w:ascii="Times" w:hAnsi="Times"/>
          <w:lang w:val="en-US"/>
        </w:rPr>
      </w:pPr>
      <w:r w:rsidRPr="00CB5B57">
        <w:rPr>
          <w:rFonts w:ascii="Times" w:hAnsi="Times"/>
        </w:rPr>
        <w:t xml:space="preserve">Medžio gylis: </w:t>
      </w:r>
      <w:r w:rsidRPr="00CB5B57">
        <w:rPr>
          <w:rFonts w:ascii="Times" w:hAnsi="Times"/>
        </w:rPr>
        <w:t>1</w:t>
      </w:r>
    </w:p>
    <w:p w14:paraId="0E5C03DB" w14:textId="77777777" w:rsidR="00992411" w:rsidRPr="00CB5B57" w:rsidRDefault="00992411" w:rsidP="00992411">
      <w:pPr>
        <w:rPr>
          <w:rFonts w:ascii="Times" w:hAnsi="Times"/>
          <w:lang w:val="en-US"/>
        </w:rPr>
      </w:pPr>
    </w:p>
    <w:p w14:paraId="7B0CA64C" w14:textId="310896C9" w:rsidR="00992411" w:rsidRPr="00CB5B57" w:rsidRDefault="00992411" w:rsidP="00992411">
      <w:pPr>
        <w:rPr>
          <w:rFonts w:ascii="Times" w:hAnsi="Times"/>
          <w:lang w:val="en-US"/>
        </w:rPr>
      </w:pPr>
      <w:r w:rsidRPr="00CB5B57">
        <w:rPr>
          <w:rFonts w:ascii="Times" w:hAnsi="Times"/>
          <w:lang w:val="en-US"/>
        </w:rPr>
        <w:t>Lap</w:t>
      </w:r>
      <w:r w:rsidRPr="00CB5B57">
        <w:rPr>
          <w:rFonts w:ascii="Times" w:hAnsi="Times"/>
        </w:rPr>
        <w:t xml:space="preserve">ų skaičius: </w:t>
      </w:r>
      <w:r w:rsidRPr="00CB5B57">
        <w:rPr>
          <w:rFonts w:ascii="Times" w:hAnsi="Times"/>
          <w:lang w:val="en-US"/>
        </w:rPr>
        <w:t>2</w:t>
      </w:r>
    </w:p>
    <w:p w14:paraId="2F54A53A" w14:textId="77777777" w:rsidR="00992411" w:rsidRPr="00CB5B57" w:rsidRDefault="00992411" w:rsidP="00992411">
      <w:pPr>
        <w:rPr>
          <w:rFonts w:ascii="Times" w:hAnsi="Times"/>
          <w:lang w:val="en-US"/>
        </w:rPr>
      </w:pPr>
    </w:p>
    <w:p w14:paraId="5D536009" w14:textId="1347EE24" w:rsidR="00992411" w:rsidRPr="00CB5B57" w:rsidRDefault="00992411" w:rsidP="00992411">
      <w:p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Tikslumas</w:t>
      </w:r>
      <w:proofErr w:type="spellEnd"/>
      <w:r w:rsidRPr="00CB5B57">
        <w:rPr>
          <w:rFonts w:ascii="Times" w:hAnsi="Times"/>
          <w:lang w:val="en-US"/>
        </w:rPr>
        <w:t xml:space="preserve">: </w:t>
      </w:r>
      <w:r w:rsidRPr="00CB5B57">
        <w:rPr>
          <w:rFonts w:ascii="Times" w:hAnsi="Times"/>
          <w:lang w:val="en-US"/>
        </w:rPr>
        <w:t>70</w:t>
      </w:r>
      <w:r w:rsidRPr="00CB5B57">
        <w:rPr>
          <w:rFonts w:ascii="Times" w:hAnsi="Times"/>
          <w:lang w:val="en-US"/>
        </w:rPr>
        <w:t>%</w:t>
      </w:r>
    </w:p>
    <w:p w14:paraId="1D8BCEA3" w14:textId="77777777" w:rsidR="00D5362F" w:rsidRDefault="00D5362F" w:rsidP="00D5362F">
      <w:pPr>
        <w:rPr>
          <w:rFonts w:ascii="Times" w:hAnsi="Times"/>
          <w:lang w:val="en-US"/>
        </w:rPr>
      </w:pPr>
    </w:p>
    <w:p w14:paraId="62981B6C" w14:textId="481F0149" w:rsidR="00992411" w:rsidRPr="00D5362F" w:rsidRDefault="00D5362F" w:rsidP="00D5362F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Trukm</w:t>
      </w:r>
      <w:proofErr w:type="spellEnd"/>
      <w:r>
        <w:rPr>
          <w:rFonts w:ascii="Times" w:hAnsi="Times"/>
        </w:rPr>
        <w:t xml:space="preserve">ė: </w:t>
      </w:r>
      <w:r>
        <w:rPr>
          <w:rFonts w:ascii="Times" w:hAnsi="Times"/>
        </w:rPr>
        <w:t>0.1s</w:t>
      </w:r>
    </w:p>
    <w:p w14:paraId="0060FC7E" w14:textId="10C5F381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151B5E07" wp14:editId="6F513C44">
            <wp:extent cx="1678898" cy="1666211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080" cy="17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23B9" w14:textId="77777777" w:rsidR="00992411" w:rsidRPr="00CB5B57" w:rsidRDefault="00992411" w:rsidP="00992411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Lyginami tikri duomenys su atspėtais:</w:t>
      </w:r>
    </w:p>
    <w:p w14:paraId="103E41A9" w14:textId="77777777" w:rsidR="00992411" w:rsidRPr="00CB5B57" w:rsidRDefault="00992411" w:rsidP="00992411">
      <w:pPr>
        <w:pStyle w:val="Programostekstas"/>
        <w:rPr>
          <w:rFonts w:ascii="Times" w:hAnsi="Times"/>
        </w:rPr>
      </w:pPr>
    </w:p>
    <w:p w14:paraId="3F699CE7" w14:textId="7A69E3E2" w:rsidR="00992411" w:rsidRPr="00CB5B57" w:rsidRDefault="008A58CD" w:rsidP="00992411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4B585A40" wp14:editId="47A64046">
            <wp:extent cx="1536492" cy="1334322"/>
            <wp:effectExtent l="0" t="0" r="635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400" cy="13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1FB6" w14:textId="77777777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</w:p>
    <w:p w14:paraId="2C8E6222" w14:textId="77777777" w:rsidR="00992411" w:rsidRPr="00CB5B57" w:rsidRDefault="00992411" w:rsidP="00992411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Sumaišymo matrica:</w:t>
      </w:r>
    </w:p>
    <w:p w14:paraId="6D578419" w14:textId="77777777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</w:p>
    <w:p w14:paraId="51739370" w14:textId="1A81FC89" w:rsidR="00992411" w:rsidRPr="00CB5B57" w:rsidRDefault="00992411" w:rsidP="00992411">
      <w:pPr>
        <w:pStyle w:val="Programostekstas"/>
        <w:jc w:val="center"/>
        <w:rPr>
          <w:rFonts w:ascii="Times" w:hAnsi="Times"/>
        </w:rPr>
      </w:pPr>
    </w:p>
    <w:p w14:paraId="7F7912AA" w14:textId="21ED9F0F" w:rsidR="00317960" w:rsidRPr="00CB5B57" w:rsidRDefault="00992411" w:rsidP="008A58CD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4E5FD7FE" wp14:editId="63AEC649">
            <wp:extent cx="2510853" cy="2168928"/>
            <wp:effectExtent l="0" t="0" r="3810" b="3175"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93" cy="21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BDA1" w14:textId="5CFD3A0F" w:rsidR="00CC1F9F" w:rsidRPr="00CB5B57" w:rsidRDefault="00317960" w:rsidP="00317960">
      <w:pPr>
        <w:ind w:firstLine="0"/>
        <w:jc w:val="left"/>
        <w:rPr>
          <w:rFonts w:ascii="Times" w:hAnsi="Times"/>
          <w:sz w:val="20"/>
        </w:rPr>
      </w:pPr>
      <w:r w:rsidRPr="00CB5B57">
        <w:rPr>
          <w:rFonts w:ascii="Times" w:hAnsi="Times"/>
        </w:rPr>
        <w:br w:type="page"/>
      </w:r>
    </w:p>
    <w:p w14:paraId="5657F534" w14:textId="055251E6" w:rsidR="00AB7416" w:rsidRPr="00CB5B57" w:rsidRDefault="00181E80">
      <w:pPr>
        <w:pStyle w:val="Heading1"/>
        <w:rPr>
          <w:rFonts w:ascii="Times" w:hAnsi="Times"/>
        </w:rPr>
      </w:pPr>
      <w:bookmarkStart w:id="8" w:name="_Toc118452415"/>
      <w:r w:rsidRPr="00CB5B57">
        <w:rPr>
          <w:rFonts w:ascii="Times" w:hAnsi="Times"/>
        </w:rPr>
        <w:lastRenderedPageBreak/>
        <w:t>Atsitiktinis miškas</w:t>
      </w:r>
      <w:bookmarkEnd w:id="8"/>
    </w:p>
    <w:p w14:paraId="6A0A2331" w14:textId="00AB4BD5" w:rsidR="00AB7416" w:rsidRPr="00CB5B57" w:rsidRDefault="00181E80" w:rsidP="00181E80">
      <w:pPr>
        <w:pStyle w:val="Heading2"/>
        <w:rPr>
          <w:rFonts w:ascii="Times" w:hAnsi="Times"/>
        </w:rPr>
      </w:pPr>
      <w:bookmarkStart w:id="9" w:name="_Toc118452416"/>
      <w:r w:rsidRPr="00CB5B57">
        <w:rPr>
          <w:rFonts w:ascii="Times" w:hAnsi="Times"/>
        </w:rPr>
        <w:t>Pasiruošimas</w:t>
      </w:r>
      <w:r w:rsidR="00E70C19" w:rsidRPr="00CB5B57">
        <w:rPr>
          <w:rFonts w:ascii="Times" w:hAnsi="Times"/>
        </w:rPr>
        <w:t xml:space="preserve"> darbui</w:t>
      </w:r>
      <w:bookmarkEnd w:id="9"/>
    </w:p>
    <w:p w14:paraId="497F1E11" w14:textId="77777777" w:rsidR="00181E80" w:rsidRPr="00CB5B57" w:rsidRDefault="00181E80" w:rsidP="00181E80">
      <w:pPr>
        <w:rPr>
          <w:rFonts w:ascii="Times" w:hAnsi="Times"/>
        </w:rPr>
      </w:pPr>
    </w:p>
    <w:p w14:paraId="04ADF5D7" w14:textId="29C2EC00" w:rsidR="00181E80" w:rsidRPr="00CB5B57" w:rsidRDefault="00181E80" w:rsidP="00181E80">
      <w:pPr>
        <w:rPr>
          <w:rFonts w:ascii="Times" w:hAnsi="Times"/>
        </w:rPr>
      </w:pPr>
      <w:proofErr w:type="spellStart"/>
      <w:r w:rsidRPr="00CB5B57">
        <w:rPr>
          <w:rFonts w:ascii="Times" w:hAnsi="Times"/>
        </w:rPr>
        <w:t>Sklearn</w:t>
      </w:r>
      <w:proofErr w:type="spellEnd"/>
      <w:r w:rsidRPr="00CB5B57">
        <w:rPr>
          <w:rFonts w:ascii="Times" w:hAnsi="Times"/>
        </w:rPr>
        <w:t xml:space="preserve"> bibliotekos funkcij</w:t>
      </w:r>
      <w:r w:rsidR="00910013" w:rsidRPr="00CB5B57">
        <w:rPr>
          <w:rFonts w:ascii="Times" w:hAnsi="Times"/>
        </w:rPr>
        <w:t>os</w:t>
      </w:r>
      <w:r w:rsidRPr="00CB5B57">
        <w:rPr>
          <w:rFonts w:ascii="Times" w:hAnsi="Times"/>
        </w:rPr>
        <w:t xml:space="preserve"> „</w:t>
      </w:r>
      <w:proofErr w:type="spellStart"/>
      <w:r w:rsidR="00291783" w:rsidRPr="00CB5B57">
        <w:rPr>
          <w:rFonts w:ascii="Times" w:hAnsi="Times"/>
          <w:b/>
          <w:bCs/>
        </w:rPr>
        <w:t>RandomForestClassifier</w:t>
      </w:r>
      <w:proofErr w:type="spellEnd"/>
      <w:r w:rsidRPr="00CB5B57">
        <w:rPr>
          <w:rFonts w:ascii="Times" w:hAnsi="Times"/>
        </w:rPr>
        <w:t xml:space="preserve">“ </w:t>
      </w:r>
      <w:r w:rsidR="00910013" w:rsidRPr="00CB5B57">
        <w:rPr>
          <w:rFonts w:ascii="Times" w:hAnsi="Times"/>
        </w:rPr>
        <w:t>keletas pagrindinių kintamųjų:</w:t>
      </w:r>
    </w:p>
    <w:p w14:paraId="35E4892D" w14:textId="77777777" w:rsidR="00910013" w:rsidRPr="00CB5B57" w:rsidRDefault="00910013" w:rsidP="00181E80">
      <w:pPr>
        <w:rPr>
          <w:rFonts w:ascii="Times" w:hAnsi="Times"/>
        </w:rPr>
      </w:pPr>
    </w:p>
    <w:p w14:paraId="08AE1B7D" w14:textId="00E64737" w:rsidR="00910013" w:rsidRPr="00CB5B57" w:rsidRDefault="00910013" w:rsidP="00910013">
      <w:pPr>
        <w:pStyle w:val="ListParagraph"/>
        <w:numPr>
          <w:ilvl w:val="0"/>
          <w:numId w:val="9"/>
        </w:numPr>
        <w:rPr>
          <w:rFonts w:ascii="Times" w:hAnsi="Times"/>
        </w:rPr>
      </w:pPr>
      <w:proofErr w:type="spellStart"/>
      <w:r w:rsidRPr="00CB5B57">
        <w:rPr>
          <w:rFonts w:ascii="Times" w:hAnsi="Times"/>
          <w:b/>
          <w:bCs/>
        </w:rPr>
        <w:t>n_estimators</w:t>
      </w:r>
      <w:proofErr w:type="spellEnd"/>
      <w:r w:rsidRPr="00CB5B57">
        <w:rPr>
          <w:rFonts w:ascii="Times" w:hAnsi="Times"/>
          <w:b/>
          <w:bCs/>
        </w:rPr>
        <w:t xml:space="preserve"> </w:t>
      </w:r>
      <w:r w:rsidRPr="00CB5B57">
        <w:rPr>
          <w:rFonts w:ascii="Times" w:hAnsi="Times"/>
        </w:rPr>
        <w:t>– medžių skaičius</w:t>
      </w:r>
    </w:p>
    <w:p w14:paraId="4D3BE9C1" w14:textId="1B6F60A3" w:rsidR="00D70A8C" w:rsidRPr="00CB5B57" w:rsidRDefault="00D70A8C" w:rsidP="00181E80">
      <w:pPr>
        <w:rPr>
          <w:rFonts w:ascii="Times" w:hAnsi="Times"/>
        </w:rPr>
      </w:pPr>
    </w:p>
    <w:p w14:paraId="1ADB062A" w14:textId="5E429058" w:rsidR="00910013" w:rsidRPr="00CB5B57" w:rsidRDefault="00910013" w:rsidP="00910013">
      <w:pPr>
        <w:pStyle w:val="ListParagraph"/>
        <w:numPr>
          <w:ilvl w:val="0"/>
          <w:numId w:val="9"/>
        </w:numPr>
        <w:rPr>
          <w:rFonts w:ascii="Times" w:hAnsi="Times"/>
        </w:rPr>
      </w:pPr>
      <w:proofErr w:type="spellStart"/>
      <w:r w:rsidRPr="00CB5B57">
        <w:rPr>
          <w:rFonts w:ascii="Times" w:hAnsi="Times"/>
          <w:b/>
          <w:bCs/>
        </w:rPr>
        <w:t>criterion</w:t>
      </w:r>
      <w:proofErr w:type="spellEnd"/>
      <w:r w:rsidRPr="00CB5B57">
        <w:rPr>
          <w:rFonts w:ascii="Times" w:hAnsi="Times"/>
          <w:b/>
          <w:bCs/>
        </w:rPr>
        <w:t xml:space="preserve"> </w:t>
      </w:r>
      <w:r w:rsidRPr="00CB5B57">
        <w:rPr>
          <w:rFonts w:ascii="Times" w:hAnsi="Times"/>
          <w:lang w:val="en-US"/>
        </w:rPr>
        <w:t xml:space="preserve">– </w:t>
      </w:r>
      <w:proofErr w:type="spellStart"/>
      <w:r w:rsidRPr="00CB5B57">
        <w:rPr>
          <w:rFonts w:ascii="Times" w:hAnsi="Times"/>
          <w:lang w:val="en-US"/>
        </w:rPr>
        <w:t>algoritmas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medž</w:t>
      </w:r>
      <w:r w:rsidRPr="00CB5B57">
        <w:rPr>
          <w:rFonts w:ascii="Times" w:hAnsi="Times"/>
        </w:rPr>
        <w:t>io</w:t>
      </w:r>
      <w:proofErr w:type="spellEnd"/>
      <w:r w:rsidRPr="00CB5B57">
        <w:rPr>
          <w:rFonts w:ascii="Times" w:hAnsi="Times"/>
        </w:rPr>
        <w:t xml:space="preserve"> dalinimo kokybės vertinimui (GINI, ENTROPY, LOG_LOSS)</w:t>
      </w:r>
    </w:p>
    <w:p w14:paraId="60F9894A" w14:textId="6014D14B" w:rsidR="00910013" w:rsidRPr="00CB5B57" w:rsidRDefault="00910013" w:rsidP="00181E80">
      <w:pPr>
        <w:rPr>
          <w:rFonts w:ascii="Times" w:hAnsi="Times"/>
          <w:b/>
          <w:bCs/>
        </w:rPr>
      </w:pPr>
    </w:p>
    <w:p w14:paraId="19AE1C4A" w14:textId="3D758F48" w:rsidR="00910013" w:rsidRPr="00CB5B57" w:rsidRDefault="00910013" w:rsidP="00910013">
      <w:pPr>
        <w:pStyle w:val="ListParagraph"/>
        <w:numPr>
          <w:ilvl w:val="0"/>
          <w:numId w:val="9"/>
        </w:num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b/>
          <w:bCs/>
        </w:rPr>
        <w:t>max_depth</w:t>
      </w:r>
      <w:proofErr w:type="spellEnd"/>
      <w:r w:rsidRPr="00CB5B57">
        <w:rPr>
          <w:rFonts w:ascii="Times" w:hAnsi="Times"/>
          <w:b/>
          <w:bCs/>
        </w:rPr>
        <w:t xml:space="preserve"> </w:t>
      </w:r>
      <w:r w:rsidRPr="00CB5B57">
        <w:rPr>
          <w:rFonts w:ascii="Times" w:hAnsi="Times"/>
          <w:lang w:val="en-US"/>
        </w:rPr>
        <w:t xml:space="preserve">– </w:t>
      </w:r>
      <w:proofErr w:type="spellStart"/>
      <w:r w:rsidRPr="00CB5B57">
        <w:rPr>
          <w:rFonts w:ascii="Times" w:hAnsi="Times"/>
          <w:lang w:val="en-US"/>
        </w:rPr>
        <w:t>maksimalus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medžio</w:t>
      </w:r>
      <w:proofErr w:type="spellEnd"/>
      <w:r w:rsidRPr="00CB5B57">
        <w:rPr>
          <w:rFonts w:ascii="Times" w:hAnsi="Times"/>
          <w:lang w:val="en-US"/>
        </w:rPr>
        <w:t xml:space="preserve"> </w:t>
      </w:r>
      <w:proofErr w:type="spellStart"/>
      <w:r w:rsidRPr="00CB5B57">
        <w:rPr>
          <w:rFonts w:ascii="Times" w:hAnsi="Times"/>
          <w:lang w:val="en-US"/>
        </w:rPr>
        <w:t>gylis</w:t>
      </w:r>
      <w:proofErr w:type="spellEnd"/>
    </w:p>
    <w:p w14:paraId="2E36171B" w14:textId="4F20FF44" w:rsidR="00910013" w:rsidRPr="00CB5B57" w:rsidRDefault="00910013" w:rsidP="00910013">
      <w:pPr>
        <w:ind w:firstLine="0"/>
        <w:rPr>
          <w:rFonts w:ascii="Times" w:hAnsi="Times"/>
        </w:rPr>
      </w:pPr>
    </w:p>
    <w:p w14:paraId="3FEDC55F" w14:textId="197D3DA9" w:rsidR="00AE1E58" w:rsidRPr="00CB5B57" w:rsidRDefault="00926A0D" w:rsidP="00910013">
      <w:pPr>
        <w:ind w:firstLine="0"/>
        <w:rPr>
          <w:rFonts w:ascii="Times" w:hAnsi="Times"/>
        </w:rPr>
      </w:pPr>
      <w:hyperlink r:id="rId28" w:history="1">
        <w:r w:rsidRPr="00CB5B57">
          <w:rPr>
            <w:rStyle w:val="Hyperlink"/>
            <w:rFonts w:ascii="Times" w:hAnsi="Times"/>
          </w:rPr>
          <w:t>https://scikit-learn.org/stable/modules/generated/sklearn.ensemble.RandomForestClassifier.html</w:t>
        </w:r>
      </w:hyperlink>
    </w:p>
    <w:p w14:paraId="5CD6AEAB" w14:textId="77777777" w:rsidR="00926A0D" w:rsidRPr="00CB5B57" w:rsidRDefault="00926A0D" w:rsidP="00910013">
      <w:pPr>
        <w:ind w:firstLine="0"/>
        <w:rPr>
          <w:rFonts w:ascii="Times" w:hAnsi="Times"/>
        </w:rPr>
      </w:pPr>
    </w:p>
    <w:p w14:paraId="4DFA9151" w14:textId="0BC2358B" w:rsidR="00AB7416" w:rsidRPr="00CB5B57" w:rsidRDefault="00181E80">
      <w:pPr>
        <w:pStyle w:val="Heading2"/>
        <w:rPr>
          <w:rFonts w:ascii="Times" w:hAnsi="Times"/>
        </w:rPr>
      </w:pPr>
      <w:bookmarkStart w:id="10" w:name="_Toc118452417"/>
      <w:r w:rsidRPr="00CB5B57">
        <w:rPr>
          <w:rFonts w:ascii="Times" w:hAnsi="Times"/>
        </w:rPr>
        <w:t>Atsitiktinis miškas (</w:t>
      </w:r>
      <w:r w:rsidRPr="00CB5B57">
        <w:rPr>
          <w:rFonts w:ascii="Times" w:hAnsi="Times"/>
          <w:lang w:val="en-US"/>
        </w:rPr>
        <w:t>1)</w:t>
      </w:r>
      <w:bookmarkEnd w:id="10"/>
    </w:p>
    <w:p w14:paraId="16219CC5" w14:textId="4C8B597A" w:rsidR="00195CFB" w:rsidRPr="00CB5B57" w:rsidRDefault="00195CFB" w:rsidP="00195CFB">
      <w:pPr>
        <w:rPr>
          <w:rFonts w:ascii="Times" w:hAnsi="Times"/>
        </w:rPr>
      </w:pPr>
    </w:p>
    <w:p w14:paraId="74A63BE9" w14:textId="3608530B" w:rsidR="00910013" w:rsidRPr="00CB5B57" w:rsidRDefault="00910013" w:rsidP="00910013">
      <w:pPr>
        <w:rPr>
          <w:rFonts w:ascii="Times" w:hAnsi="Times"/>
          <w:lang w:val="en-US"/>
        </w:rPr>
      </w:pPr>
      <w:r w:rsidRPr="00CB5B57">
        <w:rPr>
          <w:rFonts w:ascii="Times" w:hAnsi="Times"/>
        </w:rPr>
        <w:t>Medži</w:t>
      </w:r>
      <w:r w:rsidRPr="00CB5B57">
        <w:rPr>
          <w:rFonts w:ascii="Times" w:hAnsi="Times"/>
        </w:rPr>
        <w:t>ų</w:t>
      </w:r>
      <w:r w:rsidRPr="00CB5B57">
        <w:rPr>
          <w:rFonts w:ascii="Times" w:hAnsi="Times"/>
        </w:rPr>
        <w:t xml:space="preserve"> </w:t>
      </w:r>
      <w:r w:rsidRPr="00CB5B57">
        <w:rPr>
          <w:rFonts w:ascii="Times" w:hAnsi="Times"/>
        </w:rPr>
        <w:t>skaičius</w:t>
      </w:r>
      <w:r w:rsidRPr="00CB5B57">
        <w:rPr>
          <w:rFonts w:ascii="Times" w:hAnsi="Times"/>
        </w:rPr>
        <w:t xml:space="preserve">: </w:t>
      </w:r>
      <w:r w:rsidRPr="00CB5B57">
        <w:rPr>
          <w:rFonts w:ascii="Times" w:hAnsi="Times"/>
          <w:lang w:val="en-US"/>
        </w:rPr>
        <w:t>5</w:t>
      </w:r>
    </w:p>
    <w:p w14:paraId="1B3AA886" w14:textId="77777777" w:rsidR="00910013" w:rsidRPr="00CB5B57" w:rsidRDefault="00910013" w:rsidP="00910013">
      <w:pPr>
        <w:ind w:firstLine="0"/>
        <w:rPr>
          <w:rFonts w:ascii="Times" w:hAnsi="Times"/>
          <w:lang w:val="en-US"/>
        </w:rPr>
      </w:pPr>
    </w:p>
    <w:p w14:paraId="345FE357" w14:textId="36BB98CE" w:rsidR="00910013" w:rsidRDefault="00910013" w:rsidP="00910013">
      <w:p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Tikslumas</w:t>
      </w:r>
      <w:proofErr w:type="spellEnd"/>
      <w:r w:rsidRPr="00CB5B57">
        <w:rPr>
          <w:rFonts w:ascii="Times" w:hAnsi="Times"/>
          <w:lang w:val="en-US"/>
        </w:rPr>
        <w:t xml:space="preserve">: </w:t>
      </w:r>
      <w:r w:rsidRPr="00CB5B57">
        <w:rPr>
          <w:rFonts w:ascii="Times" w:hAnsi="Times"/>
          <w:lang w:val="en-US"/>
        </w:rPr>
        <w:t>98</w:t>
      </w:r>
      <w:r w:rsidRPr="00CB5B57">
        <w:rPr>
          <w:rFonts w:ascii="Times" w:hAnsi="Times"/>
          <w:lang w:val="en-US"/>
        </w:rPr>
        <w:t>%</w:t>
      </w:r>
    </w:p>
    <w:p w14:paraId="56D55A49" w14:textId="77777777" w:rsidR="009D6D44" w:rsidRDefault="009D6D44" w:rsidP="009D6D44">
      <w:pPr>
        <w:rPr>
          <w:rFonts w:ascii="Times" w:hAnsi="Times"/>
          <w:lang w:val="en-US"/>
        </w:rPr>
      </w:pPr>
    </w:p>
    <w:p w14:paraId="711D794D" w14:textId="28784848" w:rsidR="00910013" w:rsidRPr="00CB5B57" w:rsidRDefault="009D6D44" w:rsidP="009D6D44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Trukm</w:t>
      </w:r>
      <w:proofErr w:type="spellEnd"/>
      <w:r>
        <w:rPr>
          <w:rFonts w:ascii="Times" w:hAnsi="Times"/>
        </w:rPr>
        <w:t xml:space="preserve">ė: </w:t>
      </w:r>
      <w:r>
        <w:rPr>
          <w:rFonts w:ascii="Times" w:hAnsi="Times"/>
        </w:rPr>
        <w:t>2.1s</w:t>
      </w:r>
    </w:p>
    <w:p w14:paraId="538A1BBC" w14:textId="718312FF" w:rsidR="00195CFB" w:rsidRPr="00CB5B57" w:rsidRDefault="00910013" w:rsidP="00910013">
      <w:pPr>
        <w:ind w:firstLine="0"/>
        <w:jc w:val="left"/>
        <w:rPr>
          <w:rFonts w:ascii="Times" w:hAnsi="Times"/>
        </w:rPr>
      </w:pPr>
      <w:r w:rsidRPr="00CB5B57">
        <w:rPr>
          <w:rFonts w:ascii="Times" w:hAnsi="Times"/>
        </w:rPr>
        <w:drawing>
          <wp:inline distT="0" distB="0" distL="0" distR="0" wp14:anchorId="4C7CBEAA" wp14:editId="1EE4593B">
            <wp:extent cx="5860990" cy="1429063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497" cy="14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6FA0" w14:textId="77777777" w:rsidR="00195CFB" w:rsidRPr="00CB5B57" w:rsidRDefault="00195CFB" w:rsidP="00195CFB">
      <w:pPr>
        <w:rPr>
          <w:rFonts w:ascii="Times" w:hAnsi="Times"/>
        </w:rPr>
      </w:pPr>
    </w:p>
    <w:p w14:paraId="78E58F64" w14:textId="77777777" w:rsidR="00910013" w:rsidRPr="00CB5B57" w:rsidRDefault="00910013" w:rsidP="00910013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Lyginami tikri duomenys su atspėtais:</w:t>
      </w:r>
    </w:p>
    <w:p w14:paraId="30528F45" w14:textId="6A4F0FAC" w:rsidR="00195CFB" w:rsidRPr="00CB5B57" w:rsidRDefault="00195CFB" w:rsidP="00195CFB">
      <w:pPr>
        <w:rPr>
          <w:rFonts w:ascii="Times" w:hAnsi="Times"/>
        </w:rPr>
      </w:pPr>
    </w:p>
    <w:p w14:paraId="5EF664BB" w14:textId="2E874FC8" w:rsidR="00195CFB" w:rsidRPr="00CB5B57" w:rsidRDefault="00910013" w:rsidP="00D31B8F">
      <w:pPr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180C6641" wp14:editId="0392D34D">
            <wp:extent cx="1596453" cy="1386393"/>
            <wp:effectExtent l="0" t="0" r="3810" b="0"/>
            <wp:docPr id="62" name="Picture 6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805" cy="14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883A" w14:textId="09ED9970" w:rsidR="00195CFB" w:rsidRPr="00CB5B57" w:rsidRDefault="00195CFB" w:rsidP="007E696B">
      <w:pPr>
        <w:jc w:val="center"/>
        <w:rPr>
          <w:rFonts w:ascii="Times" w:hAnsi="Times"/>
        </w:rPr>
      </w:pPr>
    </w:p>
    <w:p w14:paraId="0987B94B" w14:textId="7ABC065E" w:rsidR="00195CFB" w:rsidRPr="00CB5B57" w:rsidRDefault="00910013" w:rsidP="00910013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Sumaišymo matrica:</w:t>
      </w:r>
    </w:p>
    <w:p w14:paraId="1A4D342B" w14:textId="1D482BA9" w:rsidR="00910013" w:rsidRPr="00CB5B57" w:rsidRDefault="00E70C19" w:rsidP="00E70C19">
      <w:pPr>
        <w:pStyle w:val="Programostekstas"/>
        <w:jc w:val="center"/>
        <w:rPr>
          <w:rFonts w:ascii="Times" w:hAnsi="Times"/>
        </w:rPr>
      </w:pPr>
      <w:r w:rsidRPr="00CB5B57">
        <w:rPr>
          <w:rFonts w:ascii="Times" w:hAnsi="Times"/>
        </w:rPr>
        <w:drawing>
          <wp:inline distT="0" distB="0" distL="0" distR="0" wp14:anchorId="74BFB1B5" wp14:editId="031E6ACA">
            <wp:extent cx="2211049" cy="1918019"/>
            <wp:effectExtent l="0" t="0" r="0" b="0"/>
            <wp:docPr id="68" name="Picture 68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squ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4101" cy="1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2FDE" w14:textId="77777777" w:rsidR="00195CFB" w:rsidRPr="00CB5B57" w:rsidRDefault="00195CFB" w:rsidP="00195CFB">
      <w:pPr>
        <w:rPr>
          <w:rFonts w:ascii="Times" w:hAnsi="Times"/>
        </w:rPr>
      </w:pPr>
    </w:p>
    <w:p w14:paraId="0D45929B" w14:textId="0D6F635E" w:rsidR="00195CFB" w:rsidRPr="00CB5B57" w:rsidRDefault="00195CFB">
      <w:pPr>
        <w:ind w:firstLine="0"/>
        <w:jc w:val="left"/>
        <w:rPr>
          <w:rFonts w:ascii="Times" w:hAnsi="Times"/>
          <w:sz w:val="20"/>
        </w:rPr>
      </w:pPr>
      <w:r w:rsidRPr="00CB5B57">
        <w:rPr>
          <w:rFonts w:ascii="Times" w:hAnsi="Times"/>
        </w:rPr>
        <w:br w:type="page"/>
      </w:r>
    </w:p>
    <w:p w14:paraId="759E630E" w14:textId="72E99A50" w:rsidR="00910013" w:rsidRPr="00CB5B57" w:rsidRDefault="00910013" w:rsidP="00910013">
      <w:pPr>
        <w:pStyle w:val="Heading2"/>
        <w:rPr>
          <w:rFonts w:ascii="Times" w:hAnsi="Times"/>
        </w:rPr>
      </w:pPr>
      <w:bookmarkStart w:id="11" w:name="_Toc118452418"/>
      <w:r w:rsidRPr="00CB5B57">
        <w:rPr>
          <w:rFonts w:ascii="Times" w:hAnsi="Times"/>
        </w:rPr>
        <w:lastRenderedPageBreak/>
        <w:t>Atsitiktinis miškas (</w:t>
      </w:r>
      <w:r w:rsidR="00FB2CE7" w:rsidRPr="00CB5B57">
        <w:rPr>
          <w:rFonts w:ascii="Times" w:hAnsi="Times"/>
          <w:lang w:val="en-US"/>
        </w:rPr>
        <w:t>2</w:t>
      </w:r>
      <w:r w:rsidRPr="00CB5B57">
        <w:rPr>
          <w:rFonts w:ascii="Times" w:hAnsi="Times"/>
          <w:lang w:val="en-US"/>
        </w:rPr>
        <w:t>)</w:t>
      </w:r>
      <w:bookmarkEnd w:id="11"/>
    </w:p>
    <w:p w14:paraId="584B0A71" w14:textId="77777777" w:rsidR="00910013" w:rsidRPr="00CB5B57" w:rsidRDefault="00910013" w:rsidP="00910013">
      <w:pPr>
        <w:rPr>
          <w:rFonts w:ascii="Times" w:hAnsi="Times"/>
        </w:rPr>
      </w:pPr>
    </w:p>
    <w:p w14:paraId="51DC82B7" w14:textId="095F550C" w:rsidR="00910013" w:rsidRPr="00CB5B57" w:rsidRDefault="00910013" w:rsidP="00910013">
      <w:pPr>
        <w:rPr>
          <w:rFonts w:ascii="Times" w:hAnsi="Times"/>
          <w:lang w:val="en-US"/>
        </w:rPr>
      </w:pPr>
      <w:r w:rsidRPr="00CB5B57">
        <w:rPr>
          <w:rFonts w:ascii="Times" w:hAnsi="Times"/>
        </w:rPr>
        <w:t xml:space="preserve">Medžių skaičius: </w:t>
      </w:r>
      <w:r w:rsidR="00FB2CE7" w:rsidRPr="00CB5B57">
        <w:rPr>
          <w:rFonts w:ascii="Times" w:hAnsi="Times"/>
          <w:lang w:val="en-US"/>
        </w:rPr>
        <w:t>4</w:t>
      </w:r>
    </w:p>
    <w:p w14:paraId="138F9561" w14:textId="77777777" w:rsidR="00910013" w:rsidRPr="00CB5B57" w:rsidRDefault="00910013" w:rsidP="00910013">
      <w:pPr>
        <w:ind w:firstLine="0"/>
        <w:rPr>
          <w:rFonts w:ascii="Times" w:hAnsi="Times"/>
          <w:lang w:val="en-US"/>
        </w:rPr>
      </w:pPr>
    </w:p>
    <w:p w14:paraId="259A81CB" w14:textId="3E5AA0EA" w:rsidR="00067445" w:rsidRDefault="00910013" w:rsidP="009D6D44">
      <w:p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Tikslumas</w:t>
      </w:r>
      <w:proofErr w:type="spellEnd"/>
      <w:r w:rsidRPr="00CB5B57">
        <w:rPr>
          <w:rFonts w:ascii="Times" w:hAnsi="Times"/>
          <w:lang w:val="en-US"/>
        </w:rPr>
        <w:t xml:space="preserve">: </w:t>
      </w:r>
      <w:r w:rsidR="00FB2CE7" w:rsidRPr="00CB5B57">
        <w:rPr>
          <w:rFonts w:ascii="Times" w:hAnsi="Times"/>
          <w:lang w:val="en-US"/>
        </w:rPr>
        <w:t>100</w:t>
      </w:r>
      <w:r w:rsidRPr="00CB5B57">
        <w:rPr>
          <w:rFonts w:ascii="Times" w:hAnsi="Times"/>
          <w:lang w:val="en-US"/>
        </w:rPr>
        <w:t>%</w:t>
      </w:r>
    </w:p>
    <w:p w14:paraId="5714676F" w14:textId="77777777" w:rsidR="009D6D44" w:rsidRDefault="009D6D44" w:rsidP="009D6D44">
      <w:pPr>
        <w:rPr>
          <w:rFonts w:ascii="Times" w:hAnsi="Times"/>
          <w:lang w:val="en-US"/>
        </w:rPr>
      </w:pPr>
    </w:p>
    <w:p w14:paraId="35DC14BD" w14:textId="0DEB320F" w:rsidR="009D6D44" w:rsidRPr="00CB5B57" w:rsidRDefault="009D6D44" w:rsidP="009D6D44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Trukm</w:t>
      </w:r>
      <w:proofErr w:type="spellEnd"/>
      <w:r>
        <w:rPr>
          <w:rFonts w:ascii="Times" w:hAnsi="Times"/>
        </w:rPr>
        <w:t xml:space="preserve">ė: </w:t>
      </w:r>
      <w:r>
        <w:rPr>
          <w:rFonts w:ascii="Times" w:hAnsi="Times"/>
          <w:lang w:val="en-US"/>
        </w:rPr>
        <w:t>2.1s</w:t>
      </w:r>
    </w:p>
    <w:p w14:paraId="0E94D62F" w14:textId="77777777" w:rsidR="00910013" w:rsidRPr="00CB5B57" w:rsidRDefault="00910013" w:rsidP="00FB2CE7">
      <w:pPr>
        <w:ind w:firstLine="0"/>
        <w:rPr>
          <w:rFonts w:ascii="Times" w:hAnsi="Times"/>
        </w:rPr>
      </w:pPr>
    </w:p>
    <w:p w14:paraId="7EE97654" w14:textId="3D09B59C" w:rsidR="00910013" w:rsidRPr="00CB5B57" w:rsidRDefault="00FB2CE7" w:rsidP="00FB2CE7">
      <w:pPr>
        <w:ind w:firstLine="0"/>
        <w:rPr>
          <w:rFonts w:ascii="Times" w:hAnsi="Times"/>
        </w:rPr>
      </w:pPr>
      <w:r w:rsidRPr="00CB5B57">
        <w:rPr>
          <w:rFonts w:ascii="Times" w:hAnsi="Times"/>
        </w:rPr>
        <w:drawing>
          <wp:inline distT="0" distB="0" distL="0" distR="0" wp14:anchorId="3888E508" wp14:editId="3C8B1677">
            <wp:extent cx="6299835" cy="1536065"/>
            <wp:effectExtent l="0" t="0" r="0" b="635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69A1" w14:textId="77777777" w:rsidR="00910013" w:rsidRPr="00CB5B57" w:rsidRDefault="00910013" w:rsidP="00910013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Lyginami tikri duomenys su atspėtais:</w:t>
      </w:r>
    </w:p>
    <w:p w14:paraId="497A1BBB" w14:textId="7867B14C" w:rsidR="00910013" w:rsidRPr="00CB5B57" w:rsidRDefault="00910013" w:rsidP="00FB2CE7">
      <w:pPr>
        <w:ind w:firstLine="0"/>
        <w:rPr>
          <w:rFonts w:ascii="Times" w:hAnsi="Times"/>
        </w:rPr>
      </w:pPr>
    </w:p>
    <w:p w14:paraId="6C86B165" w14:textId="22F940F6" w:rsidR="00910013" w:rsidRPr="00CB5B57" w:rsidRDefault="00E70C19" w:rsidP="00910013">
      <w:pPr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4F3DEC44" wp14:editId="62606273">
            <wp:extent cx="2413000" cy="2095500"/>
            <wp:effectExtent l="0" t="0" r="0" b="0"/>
            <wp:docPr id="64" name="Picture 6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428" w14:textId="77777777" w:rsidR="00910013" w:rsidRPr="00CB5B57" w:rsidRDefault="00910013" w:rsidP="00F43DAD">
      <w:pPr>
        <w:ind w:firstLine="0"/>
        <w:rPr>
          <w:rFonts w:ascii="Times" w:hAnsi="Times"/>
        </w:rPr>
      </w:pPr>
    </w:p>
    <w:p w14:paraId="493DEFC7" w14:textId="48B8A748" w:rsidR="00953091" w:rsidRPr="00CB5B57" w:rsidRDefault="00910013" w:rsidP="00910013">
      <w:pPr>
        <w:ind w:firstLine="0"/>
        <w:jc w:val="left"/>
        <w:rPr>
          <w:rFonts w:ascii="Times" w:hAnsi="Times"/>
          <w:sz w:val="20"/>
        </w:rPr>
      </w:pPr>
      <w:r w:rsidRPr="00CB5B57">
        <w:rPr>
          <w:rFonts w:ascii="Times" w:hAnsi="Times"/>
        </w:rPr>
        <w:br w:type="page"/>
      </w:r>
    </w:p>
    <w:p w14:paraId="41CA6BF9" w14:textId="4AB7EDA7" w:rsidR="00910013" w:rsidRPr="00CB5B57" w:rsidRDefault="00910013" w:rsidP="00910013">
      <w:pPr>
        <w:pStyle w:val="Heading2"/>
        <w:rPr>
          <w:rFonts w:ascii="Times" w:hAnsi="Times"/>
        </w:rPr>
      </w:pPr>
      <w:bookmarkStart w:id="12" w:name="_Toc118452419"/>
      <w:r w:rsidRPr="00CB5B57">
        <w:rPr>
          <w:rFonts w:ascii="Times" w:hAnsi="Times"/>
        </w:rPr>
        <w:lastRenderedPageBreak/>
        <w:t>Atsitiktinis miškas (</w:t>
      </w:r>
      <w:r w:rsidRPr="00CB5B57">
        <w:rPr>
          <w:rFonts w:ascii="Times" w:hAnsi="Times"/>
          <w:lang w:val="en-US"/>
        </w:rPr>
        <w:t>3</w:t>
      </w:r>
      <w:r w:rsidRPr="00CB5B57">
        <w:rPr>
          <w:rFonts w:ascii="Times" w:hAnsi="Times"/>
          <w:lang w:val="en-US"/>
        </w:rPr>
        <w:t>)</w:t>
      </w:r>
      <w:bookmarkEnd w:id="12"/>
    </w:p>
    <w:p w14:paraId="0D9D18CF" w14:textId="77777777" w:rsidR="00910013" w:rsidRPr="00CB5B57" w:rsidRDefault="00910013" w:rsidP="00910013">
      <w:pPr>
        <w:rPr>
          <w:rFonts w:ascii="Times" w:hAnsi="Times"/>
        </w:rPr>
      </w:pPr>
    </w:p>
    <w:p w14:paraId="5ECD7F82" w14:textId="334D8FCA" w:rsidR="00910013" w:rsidRPr="00CB5B57" w:rsidRDefault="00910013" w:rsidP="00910013">
      <w:pPr>
        <w:rPr>
          <w:rFonts w:ascii="Times" w:hAnsi="Times"/>
          <w:lang w:val="en-US"/>
        </w:rPr>
      </w:pPr>
      <w:r w:rsidRPr="00CB5B57">
        <w:rPr>
          <w:rFonts w:ascii="Times" w:hAnsi="Times"/>
        </w:rPr>
        <w:t xml:space="preserve">Medžių skaičius: </w:t>
      </w:r>
      <w:r w:rsidR="00E70C19" w:rsidRPr="00CB5B57">
        <w:rPr>
          <w:rFonts w:ascii="Times" w:hAnsi="Times"/>
          <w:lang w:val="en-US"/>
        </w:rPr>
        <w:t>3</w:t>
      </w:r>
    </w:p>
    <w:p w14:paraId="0CA194EB" w14:textId="77777777" w:rsidR="00910013" w:rsidRPr="00CB5B57" w:rsidRDefault="00910013" w:rsidP="00910013">
      <w:pPr>
        <w:ind w:firstLine="0"/>
        <w:rPr>
          <w:rFonts w:ascii="Times" w:hAnsi="Times"/>
          <w:lang w:val="en-US"/>
        </w:rPr>
      </w:pPr>
    </w:p>
    <w:p w14:paraId="2DDAA40F" w14:textId="540C8AE6" w:rsidR="00910013" w:rsidRDefault="00910013" w:rsidP="00910013">
      <w:pPr>
        <w:rPr>
          <w:rFonts w:ascii="Times" w:hAnsi="Times"/>
          <w:lang w:val="en-US"/>
        </w:rPr>
      </w:pPr>
      <w:proofErr w:type="spellStart"/>
      <w:r w:rsidRPr="00CB5B57">
        <w:rPr>
          <w:rFonts w:ascii="Times" w:hAnsi="Times"/>
          <w:lang w:val="en-US"/>
        </w:rPr>
        <w:t>Tikslumas</w:t>
      </w:r>
      <w:proofErr w:type="spellEnd"/>
      <w:r w:rsidRPr="00CB5B57">
        <w:rPr>
          <w:rFonts w:ascii="Times" w:hAnsi="Times"/>
          <w:lang w:val="en-US"/>
        </w:rPr>
        <w:t xml:space="preserve">: </w:t>
      </w:r>
      <w:r w:rsidR="00E70C19" w:rsidRPr="00CB5B57">
        <w:rPr>
          <w:rFonts w:ascii="Times" w:hAnsi="Times"/>
          <w:lang w:val="en-US"/>
        </w:rPr>
        <w:t>100</w:t>
      </w:r>
      <w:r w:rsidRPr="00CB5B57">
        <w:rPr>
          <w:rFonts w:ascii="Times" w:hAnsi="Times"/>
          <w:lang w:val="en-US"/>
        </w:rPr>
        <w:t>%</w:t>
      </w:r>
    </w:p>
    <w:p w14:paraId="385D0C3C" w14:textId="77777777" w:rsidR="009D6D44" w:rsidRDefault="009D6D44" w:rsidP="009D6D44">
      <w:pPr>
        <w:rPr>
          <w:rFonts w:ascii="Times" w:hAnsi="Times"/>
          <w:lang w:val="en-US"/>
        </w:rPr>
      </w:pPr>
    </w:p>
    <w:p w14:paraId="00397C2A" w14:textId="3F8E5E8B" w:rsidR="009D6D44" w:rsidRPr="00CB5B57" w:rsidRDefault="009D6D44" w:rsidP="009D6D44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Trukm</w:t>
      </w:r>
      <w:proofErr w:type="spellEnd"/>
      <w:r>
        <w:rPr>
          <w:rFonts w:ascii="Times" w:hAnsi="Times"/>
        </w:rPr>
        <w:t xml:space="preserve">ė: </w:t>
      </w:r>
      <w:r>
        <w:rPr>
          <w:rFonts w:ascii="Times" w:hAnsi="Times"/>
          <w:lang w:val="en-US"/>
        </w:rPr>
        <w:t>1.7s</w:t>
      </w:r>
    </w:p>
    <w:p w14:paraId="37D49F21" w14:textId="7AAB42A9" w:rsidR="00910013" w:rsidRPr="00CB5B57" w:rsidRDefault="00E70C19" w:rsidP="00E70C19">
      <w:pPr>
        <w:ind w:firstLine="0"/>
        <w:rPr>
          <w:rFonts w:ascii="Times" w:hAnsi="Times"/>
        </w:rPr>
      </w:pPr>
      <w:r w:rsidRPr="00CB5B57">
        <w:rPr>
          <w:rFonts w:ascii="Times" w:hAnsi="Times"/>
        </w:rPr>
        <w:drawing>
          <wp:inline distT="0" distB="0" distL="0" distR="0" wp14:anchorId="1729565E" wp14:editId="0667A5C9">
            <wp:extent cx="6299835" cy="1536065"/>
            <wp:effectExtent l="0" t="0" r="0" b="63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9FF" w14:textId="77777777" w:rsidR="00910013" w:rsidRPr="00CB5B57" w:rsidRDefault="00910013" w:rsidP="00910013">
      <w:pPr>
        <w:jc w:val="center"/>
        <w:rPr>
          <w:rFonts w:ascii="Times" w:hAnsi="Times"/>
        </w:rPr>
      </w:pPr>
    </w:p>
    <w:p w14:paraId="01FA10A5" w14:textId="77777777" w:rsidR="00910013" w:rsidRPr="00CB5B57" w:rsidRDefault="00910013" w:rsidP="00910013">
      <w:pPr>
        <w:rPr>
          <w:rFonts w:ascii="Times" w:hAnsi="Times"/>
        </w:rPr>
      </w:pPr>
    </w:p>
    <w:p w14:paraId="715D37B8" w14:textId="77777777" w:rsidR="00910013" w:rsidRPr="00CB5B57" w:rsidRDefault="00910013" w:rsidP="00910013">
      <w:pPr>
        <w:pStyle w:val="Programostekstas"/>
        <w:rPr>
          <w:rFonts w:ascii="Times" w:hAnsi="Times"/>
        </w:rPr>
      </w:pPr>
      <w:r w:rsidRPr="00CB5B57">
        <w:rPr>
          <w:rFonts w:ascii="Times" w:hAnsi="Times"/>
        </w:rPr>
        <w:t>Lyginami tikri duomenys su atspėtais:</w:t>
      </w:r>
    </w:p>
    <w:p w14:paraId="202F8D60" w14:textId="77777777" w:rsidR="00910013" w:rsidRPr="00CB5B57" w:rsidRDefault="00910013" w:rsidP="00910013">
      <w:pPr>
        <w:rPr>
          <w:rFonts w:ascii="Times" w:hAnsi="Times"/>
        </w:rPr>
      </w:pPr>
    </w:p>
    <w:p w14:paraId="1BC6099C" w14:textId="3B3C3848" w:rsidR="00910013" w:rsidRPr="00CB5B57" w:rsidRDefault="00E70C19" w:rsidP="00484721">
      <w:pPr>
        <w:jc w:val="center"/>
        <w:rPr>
          <w:rFonts w:ascii="Times" w:hAnsi="Times"/>
        </w:rPr>
      </w:pPr>
      <w:r w:rsidRPr="00CB5B57">
        <w:rPr>
          <w:rFonts w:ascii="Times" w:hAnsi="Times"/>
          <w:noProof/>
        </w:rPr>
        <w:drawing>
          <wp:inline distT="0" distB="0" distL="0" distR="0" wp14:anchorId="686487ED" wp14:editId="73BF7752">
            <wp:extent cx="2413000" cy="2095500"/>
            <wp:effectExtent l="0" t="0" r="0" b="0"/>
            <wp:docPr id="67" name="Picture 6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F4CE" w14:textId="77777777" w:rsidR="00484721" w:rsidRPr="00CB5B57" w:rsidRDefault="00484721" w:rsidP="00484721">
      <w:pPr>
        <w:jc w:val="center"/>
        <w:rPr>
          <w:rFonts w:ascii="Times" w:hAnsi="Times"/>
        </w:rPr>
      </w:pPr>
    </w:p>
    <w:p w14:paraId="0F23E66E" w14:textId="3C554DDE" w:rsidR="007E6559" w:rsidRPr="00CB5B57" w:rsidRDefault="00AB7416" w:rsidP="00E70C19">
      <w:pPr>
        <w:ind w:firstLine="0"/>
        <w:jc w:val="left"/>
        <w:rPr>
          <w:rFonts w:ascii="Times" w:hAnsi="Times"/>
          <w:sz w:val="20"/>
        </w:rPr>
      </w:pPr>
      <w:r w:rsidRPr="00CB5B57">
        <w:rPr>
          <w:rFonts w:ascii="Times" w:hAnsi="Times"/>
        </w:rPr>
        <w:br w:type="page"/>
      </w:r>
    </w:p>
    <w:p w14:paraId="4F7CF073" w14:textId="13C30AF3" w:rsidR="00CB5B57" w:rsidRPr="00CB5B57" w:rsidRDefault="00CB5B57" w:rsidP="00CB5B57">
      <w:pPr>
        <w:pStyle w:val="Heading1"/>
        <w:rPr>
          <w:rFonts w:ascii="Times" w:hAnsi="Times"/>
        </w:rPr>
      </w:pPr>
      <w:bookmarkStart w:id="13" w:name="_Toc118452420"/>
      <w:r w:rsidRPr="00CB5B57">
        <w:rPr>
          <w:rFonts w:ascii="Times" w:hAnsi="Times"/>
        </w:rPr>
        <w:lastRenderedPageBreak/>
        <w:t>Palyginimas</w:t>
      </w:r>
      <w:bookmarkEnd w:id="13"/>
    </w:p>
    <w:p w14:paraId="07215A00" w14:textId="77777777" w:rsidR="00CB5B57" w:rsidRPr="00CB5B57" w:rsidRDefault="00CB5B57" w:rsidP="00CB5B57">
      <w:pPr>
        <w:rPr>
          <w:rFonts w:ascii="Times" w:hAnsi="Times"/>
        </w:rPr>
      </w:pPr>
    </w:p>
    <w:p w14:paraId="78B809A5" w14:textId="77777777" w:rsidR="00810DA0" w:rsidRDefault="00CB5B57" w:rsidP="00810DA0">
      <w:pPr>
        <w:rPr>
          <w:rFonts w:ascii="Times" w:hAnsi="Times"/>
          <w:lang w:val="en-US"/>
        </w:rPr>
      </w:pPr>
      <w:r>
        <w:rPr>
          <w:rFonts w:ascii="Times" w:hAnsi="Times"/>
        </w:rPr>
        <w:t>Geriausius rezultatus pateikė medis</w:t>
      </w:r>
      <w:r w:rsidR="00810DA0">
        <w:rPr>
          <w:rFonts w:ascii="Times" w:hAnsi="Times"/>
        </w:rPr>
        <w:t xml:space="preserve"> (1)</w:t>
      </w:r>
      <w:r>
        <w:rPr>
          <w:rFonts w:ascii="Times" w:hAnsi="Times"/>
          <w:lang w:val="en-US"/>
        </w:rPr>
        <w:t xml:space="preserve">. </w:t>
      </w:r>
    </w:p>
    <w:p w14:paraId="44E91ED7" w14:textId="1BB137D8" w:rsidR="00810DA0" w:rsidRDefault="00810DA0" w:rsidP="00810DA0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 </w:t>
      </w:r>
      <w:proofErr w:type="spellStart"/>
      <w:r w:rsidR="00CB5B57">
        <w:rPr>
          <w:rFonts w:ascii="Times" w:hAnsi="Times"/>
          <w:lang w:val="en-US"/>
        </w:rPr>
        <w:t>Tikslumas</w:t>
      </w:r>
      <w:proofErr w:type="spellEnd"/>
      <w:r w:rsidR="00CB5B57">
        <w:rPr>
          <w:rFonts w:ascii="Times" w:hAnsi="Times"/>
          <w:lang w:val="en-US"/>
        </w:rPr>
        <w:t xml:space="preserve"> 100%.</w:t>
      </w:r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Trukm</w:t>
      </w:r>
      <w:proofErr w:type="spellEnd"/>
      <w:r>
        <w:rPr>
          <w:rFonts w:ascii="Times" w:hAnsi="Times"/>
        </w:rPr>
        <w:t>ė: 0.</w:t>
      </w:r>
      <w:r>
        <w:rPr>
          <w:rFonts w:ascii="Times" w:hAnsi="Times"/>
          <w:lang w:val="en-US"/>
        </w:rPr>
        <w:t>2s</w:t>
      </w:r>
    </w:p>
    <w:p w14:paraId="128ACDC0" w14:textId="613A3ACF" w:rsidR="00810DA0" w:rsidRDefault="00810DA0" w:rsidP="00810DA0">
      <w:pPr>
        <w:rPr>
          <w:rFonts w:ascii="Times" w:hAnsi="Times"/>
          <w:lang w:val="en-US"/>
        </w:rPr>
      </w:pPr>
    </w:p>
    <w:p w14:paraId="6E592DD7" w14:textId="1CC88962" w:rsidR="00810DA0" w:rsidRDefault="00810DA0" w:rsidP="00810DA0">
      <w:pPr>
        <w:rPr>
          <w:rFonts w:ascii="Times" w:hAnsi="Times"/>
        </w:rPr>
      </w:pPr>
      <w:proofErr w:type="spellStart"/>
      <w:r>
        <w:rPr>
          <w:rFonts w:ascii="Times" w:hAnsi="Times"/>
          <w:lang w:val="en-US"/>
        </w:rPr>
        <w:t>Atsitiktinis</w:t>
      </w:r>
      <w:proofErr w:type="spellEnd"/>
      <w:r>
        <w:rPr>
          <w:rFonts w:ascii="Times" w:hAnsi="Times"/>
          <w:lang w:val="en-US"/>
        </w:rPr>
        <w:t xml:space="preserve"> mi</w:t>
      </w:r>
      <w:proofErr w:type="spellStart"/>
      <w:r>
        <w:rPr>
          <w:rFonts w:ascii="Times" w:hAnsi="Times"/>
        </w:rPr>
        <w:t>škas</w:t>
      </w:r>
      <w:proofErr w:type="spellEnd"/>
      <w:r>
        <w:rPr>
          <w:rFonts w:ascii="Times" w:hAnsi="Times"/>
        </w:rPr>
        <w:t xml:space="preserve"> (</w:t>
      </w:r>
      <w:r>
        <w:rPr>
          <w:rFonts w:ascii="Times" w:hAnsi="Times"/>
          <w:lang w:val="en-US"/>
        </w:rPr>
        <w:t xml:space="preserve">3), </w:t>
      </w:r>
      <w:proofErr w:type="spellStart"/>
      <w:r>
        <w:rPr>
          <w:rFonts w:ascii="Times" w:hAnsi="Times"/>
          <w:lang w:val="en-US"/>
        </w:rPr>
        <w:t>geriausias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i</w:t>
      </w:r>
      <w:proofErr w:type="spellEnd"/>
      <w:r>
        <w:rPr>
          <w:rFonts w:ascii="Times" w:hAnsi="Times"/>
        </w:rPr>
        <w:t>š miškų:</w:t>
      </w:r>
    </w:p>
    <w:p w14:paraId="544B4779" w14:textId="694814E6" w:rsidR="00810DA0" w:rsidRDefault="00810DA0" w:rsidP="00810DA0">
      <w:pPr>
        <w:rPr>
          <w:rFonts w:ascii="Times" w:hAnsi="Times"/>
          <w:lang w:val="en-US"/>
        </w:rPr>
      </w:pPr>
      <w:r>
        <w:rPr>
          <w:rFonts w:ascii="Times" w:hAnsi="Times"/>
        </w:rPr>
        <w:t xml:space="preserve"> Tikslumas 100%. Trukmė 1</w:t>
      </w:r>
      <w:r>
        <w:rPr>
          <w:rFonts w:ascii="Times" w:hAnsi="Times"/>
          <w:lang w:val="en-US"/>
        </w:rPr>
        <w:t>.7s</w:t>
      </w:r>
    </w:p>
    <w:p w14:paraId="60565275" w14:textId="6AA64D4F" w:rsidR="00810DA0" w:rsidRDefault="00810DA0" w:rsidP="00810DA0">
      <w:pPr>
        <w:rPr>
          <w:rFonts w:ascii="Times" w:hAnsi="Times"/>
          <w:lang w:val="en-US"/>
        </w:rPr>
      </w:pPr>
    </w:p>
    <w:p w14:paraId="08F0C4BE" w14:textId="3B10D32D" w:rsidR="00810DA0" w:rsidRPr="00810DA0" w:rsidRDefault="00810DA0" w:rsidP="00810DA0">
      <w:pPr>
        <w:rPr>
          <w:rFonts w:ascii="Times" w:hAnsi="Times"/>
        </w:rPr>
      </w:pPr>
      <w:r>
        <w:rPr>
          <w:rFonts w:ascii="Times" w:hAnsi="Times"/>
          <w:lang w:val="en-US"/>
        </w:rPr>
        <w:t xml:space="preserve">Mano </w:t>
      </w:r>
      <w:proofErr w:type="spellStart"/>
      <w:r>
        <w:rPr>
          <w:rFonts w:ascii="Times" w:hAnsi="Times"/>
          <w:lang w:val="en-US"/>
        </w:rPr>
        <w:t>atveju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norint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gauti</w:t>
      </w:r>
      <w:proofErr w:type="spellEnd"/>
      <w:r>
        <w:rPr>
          <w:rFonts w:ascii="Times" w:hAnsi="Times"/>
          <w:lang w:val="en-US"/>
        </w:rPr>
        <w:t xml:space="preserve"> 100% </w:t>
      </w:r>
      <w:proofErr w:type="spellStart"/>
      <w:r>
        <w:rPr>
          <w:rFonts w:ascii="Times" w:hAnsi="Times"/>
          <w:lang w:val="en-US"/>
        </w:rPr>
        <w:t>tikslumą</w:t>
      </w:r>
      <w:proofErr w:type="spellEnd"/>
      <w:r>
        <w:rPr>
          <w:rFonts w:ascii="Times" w:hAnsi="Times"/>
        </w:rPr>
        <w:t xml:space="preserve">, užtenka sudaryti medį kurio gylis </w:t>
      </w:r>
      <w:r>
        <w:rPr>
          <w:rFonts w:ascii="Times" w:hAnsi="Times"/>
          <w:lang w:val="en-US"/>
        </w:rPr>
        <w:t>4</w:t>
      </w:r>
      <w:r>
        <w:rPr>
          <w:rFonts w:ascii="Times" w:hAnsi="Times"/>
        </w:rPr>
        <w:t>, naudojant CART algoritmą.</w:t>
      </w:r>
    </w:p>
    <w:p w14:paraId="64B36A02" w14:textId="56B1FE1F" w:rsidR="00B6728C" w:rsidRPr="00CB5B57" w:rsidRDefault="00B6728C">
      <w:pPr>
        <w:pStyle w:val="Heading1"/>
        <w:rPr>
          <w:rFonts w:ascii="Times" w:hAnsi="Times"/>
        </w:rPr>
      </w:pPr>
      <w:bookmarkStart w:id="14" w:name="_Toc118452421"/>
      <w:r w:rsidRPr="00CB5B57">
        <w:rPr>
          <w:rFonts w:ascii="Times" w:hAnsi="Times"/>
        </w:rPr>
        <w:t>Išvados</w:t>
      </w:r>
      <w:bookmarkEnd w:id="14"/>
    </w:p>
    <w:p w14:paraId="528AF45B" w14:textId="37CD3594" w:rsidR="00ED3A29" w:rsidRPr="00CB5B57" w:rsidRDefault="00ED3A29" w:rsidP="00ED3A29">
      <w:pPr>
        <w:rPr>
          <w:rFonts w:ascii="Times" w:hAnsi="Times"/>
        </w:rPr>
      </w:pPr>
    </w:p>
    <w:p w14:paraId="5730C378" w14:textId="77777777" w:rsidR="003245B5" w:rsidRDefault="00ED3A29" w:rsidP="003245B5">
      <w:pPr>
        <w:rPr>
          <w:rFonts w:ascii="Times" w:hAnsi="Times"/>
        </w:rPr>
      </w:pPr>
      <w:r w:rsidRPr="00CB5B57">
        <w:rPr>
          <w:rFonts w:ascii="Times" w:hAnsi="Times"/>
        </w:rPr>
        <w:t xml:space="preserve">Pagal gautuosius rezultatus </w:t>
      </w:r>
      <w:r w:rsidR="003245B5">
        <w:rPr>
          <w:rFonts w:ascii="Times" w:hAnsi="Times"/>
        </w:rPr>
        <w:t>matome</w:t>
      </w:r>
      <w:r w:rsidRPr="00CB5B57">
        <w:rPr>
          <w:rFonts w:ascii="Times" w:hAnsi="Times"/>
        </w:rPr>
        <w:t xml:space="preserve">, </w:t>
      </w:r>
      <w:r w:rsidR="00F70F5C" w:rsidRPr="00CB5B57">
        <w:rPr>
          <w:rFonts w:ascii="Times" w:hAnsi="Times"/>
        </w:rPr>
        <w:t>kad šitas duomenų rinkinys</w:t>
      </w:r>
      <w:r w:rsidR="00810DA0">
        <w:rPr>
          <w:rFonts w:ascii="Times" w:hAnsi="Times"/>
        </w:rPr>
        <w:t xml:space="preserve"> yra „paruoštas“ klasifikavimo uždaviniams.</w:t>
      </w:r>
    </w:p>
    <w:p w14:paraId="4A448706" w14:textId="41FCC0D4" w:rsidR="003245B5" w:rsidRPr="003245B5" w:rsidRDefault="00810DA0" w:rsidP="003245B5">
      <w:pPr>
        <w:rPr>
          <w:rFonts w:ascii="Times" w:hAnsi="Times"/>
        </w:rPr>
      </w:pPr>
      <w:r>
        <w:rPr>
          <w:rFonts w:ascii="Times" w:hAnsi="Times"/>
        </w:rPr>
        <w:t>Dažnu atveju gaunamas labai didelis tikslumas, ko realiame gyvenime negali būti.</w:t>
      </w:r>
    </w:p>
    <w:p w14:paraId="03AC7A1F" w14:textId="0AD5A605" w:rsidR="00B6728C" w:rsidRPr="00CB5B57" w:rsidRDefault="00B6728C" w:rsidP="00ED3A29">
      <w:pPr>
        <w:ind w:firstLine="0"/>
        <w:rPr>
          <w:rFonts w:ascii="Times" w:hAnsi="Times"/>
        </w:rPr>
      </w:pPr>
    </w:p>
    <w:p w14:paraId="414ECE7B" w14:textId="07541529" w:rsidR="00B6728C" w:rsidRPr="00CB5B57" w:rsidRDefault="00B6728C" w:rsidP="00ED3A29">
      <w:pPr>
        <w:ind w:firstLine="0"/>
        <w:rPr>
          <w:rFonts w:ascii="Times" w:hAnsi="Times"/>
        </w:rPr>
      </w:pPr>
    </w:p>
    <w:p w14:paraId="3FBC7C85" w14:textId="77777777" w:rsidR="00B6728C" w:rsidRPr="00CB5B57" w:rsidRDefault="00B6728C" w:rsidP="00ED3A29">
      <w:pPr>
        <w:ind w:firstLine="0"/>
        <w:rPr>
          <w:rFonts w:ascii="Times" w:hAnsi="Times"/>
        </w:rPr>
      </w:pPr>
    </w:p>
    <w:sectPr w:rsidR="00B6728C" w:rsidRPr="00CB5B57" w:rsidSect="00291C8F"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B4810" w14:textId="77777777" w:rsidR="008B0AF1" w:rsidRDefault="008B0AF1">
      <w:r>
        <w:separator/>
      </w:r>
    </w:p>
  </w:endnote>
  <w:endnote w:type="continuationSeparator" w:id="0">
    <w:p w14:paraId="5C3D9435" w14:textId="77777777" w:rsidR="008B0AF1" w:rsidRDefault="008B0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3E65B" w14:textId="77777777" w:rsidR="001F0046" w:rsidRDefault="001F0046" w:rsidP="00EB516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Pr="00EB5168">
      <w:rPr>
        <w:rStyle w:val="PageNumber"/>
      </w:rPr>
      <w:t>1</w:t>
    </w:r>
    <w:r>
      <w:rPr>
        <w:rStyle w:val="PageNumber"/>
      </w:rPr>
      <w:fldChar w:fldCharType="end"/>
    </w:r>
  </w:p>
  <w:p w14:paraId="17391B89" w14:textId="77777777" w:rsidR="001F0046" w:rsidRDefault="001F0046" w:rsidP="00EB51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69D0E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A27CE"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947CB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A27CE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04ED4" w14:textId="77777777" w:rsidR="008B0AF1" w:rsidRDefault="008B0AF1">
      <w:r>
        <w:separator/>
      </w:r>
    </w:p>
  </w:footnote>
  <w:footnote w:type="continuationSeparator" w:id="0">
    <w:p w14:paraId="7ECB1660" w14:textId="77777777" w:rsidR="008B0AF1" w:rsidRDefault="008B0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FD2AB" w14:textId="77777777" w:rsidR="00E768B1" w:rsidRPr="00EB5168" w:rsidRDefault="00E768B1" w:rsidP="00EB5168">
    <w:pPr>
      <w:pStyle w:val="Header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F1AD2"/>
    <w:multiLevelType w:val="hybridMultilevel"/>
    <w:tmpl w:val="5F0E03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56B26"/>
    <w:multiLevelType w:val="hybridMultilevel"/>
    <w:tmpl w:val="DAEE6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4053E3"/>
    <w:multiLevelType w:val="hybridMultilevel"/>
    <w:tmpl w:val="FF88A0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564009"/>
    <w:multiLevelType w:val="hybridMultilevel"/>
    <w:tmpl w:val="AB823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ED56E1"/>
    <w:multiLevelType w:val="hybridMultilevel"/>
    <w:tmpl w:val="5808BE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 w16cid:durableId="1892225338">
    <w:abstractNumId w:val="5"/>
  </w:num>
  <w:num w:numId="2" w16cid:durableId="736441749">
    <w:abstractNumId w:val="1"/>
  </w:num>
  <w:num w:numId="3" w16cid:durableId="758133815">
    <w:abstractNumId w:val="3"/>
  </w:num>
  <w:num w:numId="4" w16cid:durableId="599532821">
    <w:abstractNumId w:val="0"/>
  </w:num>
  <w:num w:numId="5" w16cid:durableId="1014738">
    <w:abstractNumId w:val="4"/>
  </w:num>
  <w:num w:numId="6" w16cid:durableId="20400847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433287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5756515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25090664">
    <w:abstractNumId w:val="2"/>
  </w:num>
  <w:num w:numId="10" w16cid:durableId="17115632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5071549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024391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3A7"/>
    <w:rsid w:val="00000825"/>
    <w:rsid w:val="00047428"/>
    <w:rsid w:val="00067445"/>
    <w:rsid w:val="00084815"/>
    <w:rsid w:val="0008599E"/>
    <w:rsid w:val="000F7F7F"/>
    <w:rsid w:val="00100F55"/>
    <w:rsid w:val="0010456B"/>
    <w:rsid w:val="0015714D"/>
    <w:rsid w:val="001802C3"/>
    <w:rsid w:val="00181E80"/>
    <w:rsid w:val="00195CFB"/>
    <w:rsid w:val="001C10ED"/>
    <w:rsid w:val="001E733B"/>
    <w:rsid w:val="001F0046"/>
    <w:rsid w:val="00206608"/>
    <w:rsid w:val="00230029"/>
    <w:rsid w:val="002420DD"/>
    <w:rsid w:val="002529E7"/>
    <w:rsid w:val="00260F87"/>
    <w:rsid w:val="00291783"/>
    <w:rsid w:val="00291C8F"/>
    <w:rsid w:val="002949A3"/>
    <w:rsid w:val="002C56BD"/>
    <w:rsid w:val="002C74AA"/>
    <w:rsid w:val="002E340B"/>
    <w:rsid w:val="002E3EF8"/>
    <w:rsid w:val="00317960"/>
    <w:rsid w:val="003245B5"/>
    <w:rsid w:val="003A27CE"/>
    <w:rsid w:val="003A28DF"/>
    <w:rsid w:val="003F03CF"/>
    <w:rsid w:val="003F1D21"/>
    <w:rsid w:val="00415D80"/>
    <w:rsid w:val="00416727"/>
    <w:rsid w:val="00416BE3"/>
    <w:rsid w:val="00421252"/>
    <w:rsid w:val="00421C63"/>
    <w:rsid w:val="00440AEF"/>
    <w:rsid w:val="00462AF8"/>
    <w:rsid w:val="004771C9"/>
    <w:rsid w:val="00484721"/>
    <w:rsid w:val="004965DE"/>
    <w:rsid w:val="004A6A01"/>
    <w:rsid w:val="004C3D88"/>
    <w:rsid w:val="004E181F"/>
    <w:rsid w:val="0052026C"/>
    <w:rsid w:val="005276D5"/>
    <w:rsid w:val="00531F74"/>
    <w:rsid w:val="00543F82"/>
    <w:rsid w:val="005B13B5"/>
    <w:rsid w:val="005C73ED"/>
    <w:rsid w:val="005D5781"/>
    <w:rsid w:val="005F283E"/>
    <w:rsid w:val="00600589"/>
    <w:rsid w:val="00620641"/>
    <w:rsid w:val="00633624"/>
    <w:rsid w:val="00663BCA"/>
    <w:rsid w:val="006646C0"/>
    <w:rsid w:val="0068761C"/>
    <w:rsid w:val="00695560"/>
    <w:rsid w:val="006A228E"/>
    <w:rsid w:val="006A353E"/>
    <w:rsid w:val="007016E8"/>
    <w:rsid w:val="00706061"/>
    <w:rsid w:val="00724FE6"/>
    <w:rsid w:val="007A0FF7"/>
    <w:rsid w:val="007E6559"/>
    <w:rsid w:val="007E696B"/>
    <w:rsid w:val="007F39F5"/>
    <w:rsid w:val="00810DA0"/>
    <w:rsid w:val="0082084E"/>
    <w:rsid w:val="00825B85"/>
    <w:rsid w:val="00830D34"/>
    <w:rsid w:val="00844988"/>
    <w:rsid w:val="00857851"/>
    <w:rsid w:val="00867DFF"/>
    <w:rsid w:val="00891C35"/>
    <w:rsid w:val="008A58CD"/>
    <w:rsid w:val="008B0AF1"/>
    <w:rsid w:val="008C661A"/>
    <w:rsid w:val="0090578A"/>
    <w:rsid w:val="00910013"/>
    <w:rsid w:val="00916769"/>
    <w:rsid w:val="00926A0D"/>
    <w:rsid w:val="00932992"/>
    <w:rsid w:val="00953091"/>
    <w:rsid w:val="00953893"/>
    <w:rsid w:val="009641D1"/>
    <w:rsid w:val="00965287"/>
    <w:rsid w:val="00992411"/>
    <w:rsid w:val="009C1F34"/>
    <w:rsid w:val="009D6D44"/>
    <w:rsid w:val="009F2CA9"/>
    <w:rsid w:val="00A046CA"/>
    <w:rsid w:val="00A049DD"/>
    <w:rsid w:val="00A2178C"/>
    <w:rsid w:val="00A223C3"/>
    <w:rsid w:val="00A6467A"/>
    <w:rsid w:val="00A6795E"/>
    <w:rsid w:val="00AB1391"/>
    <w:rsid w:val="00AB63DC"/>
    <w:rsid w:val="00AB7416"/>
    <w:rsid w:val="00AD18B2"/>
    <w:rsid w:val="00AE0E37"/>
    <w:rsid w:val="00AE1E58"/>
    <w:rsid w:val="00AE3F0C"/>
    <w:rsid w:val="00AE6604"/>
    <w:rsid w:val="00AE7C8B"/>
    <w:rsid w:val="00AF6E2C"/>
    <w:rsid w:val="00B00742"/>
    <w:rsid w:val="00B343FC"/>
    <w:rsid w:val="00B6728C"/>
    <w:rsid w:val="00B825A1"/>
    <w:rsid w:val="00B9170F"/>
    <w:rsid w:val="00BA4DB8"/>
    <w:rsid w:val="00BE5AC4"/>
    <w:rsid w:val="00BE5E3C"/>
    <w:rsid w:val="00BE7267"/>
    <w:rsid w:val="00C07E27"/>
    <w:rsid w:val="00C17D7D"/>
    <w:rsid w:val="00C34637"/>
    <w:rsid w:val="00C87140"/>
    <w:rsid w:val="00CB5B57"/>
    <w:rsid w:val="00CC1F9F"/>
    <w:rsid w:val="00CC4BCA"/>
    <w:rsid w:val="00CC5B5B"/>
    <w:rsid w:val="00CD58DB"/>
    <w:rsid w:val="00CE677B"/>
    <w:rsid w:val="00D10218"/>
    <w:rsid w:val="00D253F8"/>
    <w:rsid w:val="00D31B8F"/>
    <w:rsid w:val="00D32D57"/>
    <w:rsid w:val="00D5274E"/>
    <w:rsid w:val="00D5362F"/>
    <w:rsid w:val="00D560C9"/>
    <w:rsid w:val="00D70A8C"/>
    <w:rsid w:val="00DA1F74"/>
    <w:rsid w:val="00DC3AE4"/>
    <w:rsid w:val="00DC7AA0"/>
    <w:rsid w:val="00DD6E03"/>
    <w:rsid w:val="00DE23A7"/>
    <w:rsid w:val="00E03A86"/>
    <w:rsid w:val="00E45DBD"/>
    <w:rsid w:val="00E55394"/>
    <w:rsid w:val="00E70C19"/>
    <w:rsid w:val="00E768B1"/>
    <w:rsid w:val="00E94D2B"/>
    <w:rsid w:val="00E94F48"/>
    <w:rsid w:val="00EB5168"/>
    <w:rsid w:val="00EC541F"/>
    <w:rsid w:val="00ED3A29"/>
    <w:rsid w:val="00EE3EF5"/>
    <w:rsid w:val="00F13A80"/>
    <w:rsid w:val="00F16C66"/>
    <w:rsid w:val="00F32903"/>
    <w:rsid w:val="00F43DAD"/>
    <w:rsid w:val="00F45991"/>
    <w:rsid w:val="00F5732E"/>
    <w:rsid w:val="00F70F5C"/>
    <w:rsid w:val="00F74B24"/>
    <w:rsid w:val="00F86B10"/>
    <w:rsid w:val="00FB2CE7"/>
    <w:rsid w:val="00FD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868D12B"/>
  <w15:chartTrackingRefBased/>
  <w15:docId w15:val="{F6A310A3-F9A2-3046-AE1A-DC5EF2262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L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14D"/>
    <w:pPr>
      <w:ind w:firstLine="720"/>
      <w:jc w:val="both"/>
    </w:pPr>
    <w:rPr>
      <w:sz w:val="22"/>
      <w:lang w:val="lt-LT" w:eastAsia="en-US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1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95E"/>
    <w:pPr>
      <w:keepNext/>
      <w:numPr>
        <w:ilvl w:val="1"/>
        <w:numId w:val="1"/>
      </w:numPr>
      <w:spacing w:before="240" w:after="60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16C66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F16C66"/>
    <w:pPr>
      <w:tabs>
        <w:tab w:val="left" w:pos="1134"/>
        <w:tab w:val="right" w:leader="dot" w:pos="9639"/>
      </w:tabs>
      <w:spacing w:before="12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uiPriority w:val="39"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A6795E"/>
    <w:rPr>
      <w:rFonts w:ascii="Arial" w:hAnsi="Arial"/>
      <w:b/>
      <w:bCs/>
      <w:i/>
      <w:iCs/>
      <w:sz w:val="24"/>
      <w:szCs w:val="28"/>
      <w:lang w:val="lt-LT"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C661A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locked/>
    <w:rsid w:val="00F13A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locked/>
    <w:rsid w:val="00AB13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en-LT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391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locked/>
    <w:rsid w:val="00AB139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AB1391"/>
  </w:style>
  <w:style w:type="paragraph" w:styleId="ListParagraph">
    <w:name w:val="List Paragraph"/>
    <w:basedOn w:val="Normal"/>
    <w:uiPriority w:val="34"/>
    <w:qFormat/>
    <w:rsid w:val="00AB139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locked/>
    <w:rsid w:val="007E69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f-courses-data.s3.us.cloud-object-storage.appdomain.cloud/IBMDeveloperSkillsNetwork-ML0101EN-SkillsNetwork/labs/Module%203/data/drug200.csv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scikit-learn.org/stable/modules/generated/sklearn.tree.DecisionTreeClassifier.html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scikit-learn.org/stable/modules/generated/sklearn.ensemble.RandomForestClassifier.html" TargetMode="Externa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kaggle.com/datasets/pablomgomez21/drugs-a-b-c-x-y-for-decision-tre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tynastvaska/Desktop/Martynas_Tvask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FC16CB-44B0-5C4C-A95B-9DBC3D2EF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Martynas_Tvaska.dot</Template>
  <TotalTime>283</TotalTime>
  <Pages>12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subject/>
  <dc:creator>Microsoft Office User</dc:creator>
  <cp:keywords/>
  <cp:lastModifiedBy>Marcynas Tva</cp:lastModifiedBy>
  <cp:revision>35</cp:revision>
  <dcterms:created xsi:type="dcterms:W3CDTF">2022-09-26T11:54:00Z</dcterms:created>
  <dcterms:modified xsi:type="dcterms:W3CDTF">2022-11-04T09:10:00Z</dcterms:modified>
</cp:coreProperties>
</file>